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3DBDD">
      <w:bookmarkStart w:id="126" w:name="_GoBack"/>
      <w:bookmarkEnd w:id="126"/>
    </w:p>
    <w:p w14:paraId="30F3F312"/>
    <w:p w14:paraId="1574A35C"/>
    <w:p w14:paraId="7988F2B7"/>
    <w:p w14:paraId="02B697E7"/>
    <w:p w14:paraId="38C8EC4E"/>
    <w:p w14:paraId="49BEDCF7"/>
    <w:p w14:paraId="6C08ACC7">
      <w:pPr>
        <w:pStyle w:val="43"/>
      </w:pPr>
      <w:r>
        <w:t>Steam-数字游戏平台系统</w:t>
      </w:r>
    </w:p>
    <w:p w14:paraId="7547E995">
      <w:pPr>
        <w:pStyle w:val="48"/>
      </w:pPr>
      <w:r>
        <w:t>数据库设计文档</w:t>
      </w:r>
    </w:p>
    <w:p w14:paraId="4FD71203">
      <w:pPr>
        <w:pStyle w:val="48"/>
      </w:pPr>
    </w:p>
    <w:p w14:paraId="00D71669">
      <w:pPr>
        <w:pStyle w:val="48"/>
      </w:pPr>
    </w:p>
    <w:p w14:paraId="27EF02D2">
      <w:pPr>
        <w:pStyle w:val="48"/>
      </w:pPr>
      <w:r>
        <w:t>2451753  马祥珲</w:t>
      </w:r>
    </w:p>
    <w:p w14:paraId="753E83AD">
      <w:pPr>
        <w:pStyle w:val="48"/>
      </w:pPr>
      <w:r>
        <w:t>2451754  胡知鱼</w:t>
      </w:r>
    </w:p>
    <w:p w14:paraId="2900BE65">
      <w:pPr>
        <w:pStyle w:val="48"/>
      </w:pPr>
      <w:r>
        <w:t>2452874  张茗博</w:t>
      </w:r>
    </w:p>
    <w:p w14:paraId="19DCF862">
      <w:pPr>
        <w:pStyle w:val="48"/>
      </w:pPr>
      <w:r>
        <w:t>2354127  靳岱泽</w:t>
      </w:r>
    </w:p>
    <w:p w14:paraId="5DFD2837">
      <w:pPr>
        <w:pStyle w:val="48"/>
      </w:pPr>
      <w:r>
        <w:t>2453195  李胤龙</w:t>
      </w:r>
    </w:p>
    <w:p w14:paraId="27BE836E">
      <w:pPr>
        <w:pStyle w:val="48"/>
      </w:pPr>
      <w:r>
        <w:t>2452654  郭炫君</w:t>
      </w:r>
    </w:p>
    <w:p w14:paraId="4FA4CC0C">
      <w:pPr>
        <w:pStyle w:val="48"/>
      </w:pPr>
      <w:r>
        <w:t>2452676  徐京</w:t>
      </w:r>
    </w:p>
    <w:p w14:paraId="0480ED24">
      <w:pPr>
        <w:pStyle w:val="48"/>
      </w:pPr>
      <w:r>
        <w:t>2451398  王子轩</w:t>
      </w:r>
    </w:p>
    <w:p w14:paraId="18C4213E">
      <w:pPr>
        <w:pStyle w:val="48"/>
      </w:pPr>
      <w:r>
        <w:t>2451769  元梓浩</w:t>
      </w:r>
    </w:p>
    <w:p w14:paraId="39A12AF9">
      <w:pPr>
        <w:pStyle w:val="48"/>
      </w:pPr>
      <w:r>
        <w:t>2453736  周力扬</w:t>
      </w:r>
    </w:p>
    <w:p w14:paraId="65E7E4FA">
      <w:pPr>
        <w:sectPr>
          <w:headerReference r:id="rId3" w:type="default"/>
          <w:footerReference r:id="rId4" w:type="default"/>
          <w:pgSz w:w="11906" w:h="16838"/>
          <w:pgMar w:top="1134" w:right="1134" w:bottom="850" w:left="1417" w:header="850" w:footer="850" w:gutter="0"/>
          <w:pgNumType w:start="1"/>
          <w:cols w:space="425" w:num="1"/>
          <w:docGrid w:type="lines" w:linePitch="312" w:charSpace="0"/>
        </w:sectPr>
      </w:pPr>
    </w:p>
    <w:p w14:paraId="52DBA22B">
      <w:pPr>
        <w:pStyle w:val="41"/>
      </w:pPr>
    </w:p>
    <w:p w14:paraId="3B55AAEC">
      <w:pPr>
        <w:pStyle w:val="48"/>
      </w:pPr>
      <w:r>
        <w:t>目  录</w:t>
      </w:r>
    </w:p>
    <w:p w14:paraId="3DAFE3EF">
      <w:pPr>
        <w:pStyle w:val="26"/>
        <w:tabs>
          <w:tab w:val="right" w:leader="dot" w:pos="9355"/>
          <w:tab w:val="clear" w:pos="510"/>
          <w:tab w:val="clear" w:pos="9344"/>
        </w:tabs>
      </w:pPr>
      <w:r>
        <w:fldChar w:fldCharType="begin"/>
      </w:r>
      <w:r>
        <w:instrText xml:space="preserve">TOC \o "1-3" \h \z \t "附录,1"</w:instrText>
      </w:r>
      <w:r>
        <w:fldChar w:fldCharType="separate"/>
      </w:r>
      <w:r>
        <w:fldChar w:fldCharType="begin"/>
      </w:r>
      <w:r>
        <w:instrText xml:space="preserve"> HYPERLINK \l _Toc3893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1. </w:t>
      </w:r>
      <w:r>
        <w:t>Steam-数字游戏平台系统数据需求</w:t>
      </w:r>
      <w:r>
        <w:tab/>
      </w:r>
      <w:r>
        <w:fldChar w:fldCharType="begin"/>
      </w:r>
      <w:r>
        <w:instrText xml:space="preserve"> PAGEREF _Toc3893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A48A3A5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_Toc21498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1.1 </w:t>
      </w:r>
      <w:r>
        <w:t>业务范围与数据对象</w:t>
      </w:r>
      <w:r>
        <w:tab/>
      </w:r>
      <w:r>
        <w:fldChar w:fldCharType="begin"/>
      </w:r>
      <w:r>
        <w:instrText xml:space="preserve"> PAGEREF _Toc21498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5927B65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_Toc30280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1.2 </w:t>
      </w:r>
      <w:r>
        <w:t>数据完整性与安全需求</w:t>
      </w:r>
      <w:r>
        <w:tab/>
      </w:r>
      <w:r>
        <w:fldChar w:fldCharType="begin"/>
      </w:r>
      <w:r>
        <w:instrText xml:space="preserve"> PAGEREF _Toc30280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5D4E073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_Toc18361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1.3 </w:t>
      </w:r>
      <w:r>
        <w:t>文档组织</w:t>
      </w:r>
      <w:r>
        <w:tab/>
      </w:r>
      <w:r>
        <w:fldChar w:fldCharType="begin"/>
      </w:r>
      <w:r>
        <w:instrText xml:space="preserve"> PAGEREF _Toc18361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A11205B">
      <w:pPr>
        <w:pStyle w:val="26"/>
        <w:tabs>
          <w:tab w:val="right" w:leader="dot" w:pos="9355"/>
          <w:tab w:val="clear" w:pos="510"/>
          <w:tab w:val="clear" w:pos="9344"/>
        </w:tabs>
      </w:pPr>
      <w:r>
        <w:fldChar w:fldCharType="begin"/>
      </w:r>
      <w:r>
        <w:instrText xml:space="preserve"> HYPERLINK \l _Toc19402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2. </w:t>
      </w:r>
      <w:r>
        <w:t>概念设计</w:t>
      </w:r>
      <w:r>
        <w:tab/>
      </w:r>
      <w:r>
        <w:fldChar w:fldCharType="begin"/>
      </w:r>
      <w:r>
        <w:instrText xml:space="preserve"> PAGEREF _Toc19402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86381F9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_Toc12828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2.1 </w:t>
      </w:r>
      <w:r>
        <w:t>总体 E-R 结构</w:t>
      </w:r>
      <w:r>
        <w:tab/>
      </w:r>
      <w:r>
        <w:fldChar w:fldCharType="begin"/>
      </w:r>
      <w:r>
        <w:instrText xml:space="preserve"> PAGEREF _Toc12828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ABF8180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_Toc21635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2.2 </w:t>
      </w:r>
      <w:r>
        <w:t>分域 E-R 结构</w:t>
      </w:r>
      <w:r>
        <w:tab/>
      </w:r>
      <w:r>
        <w:fldChar w:fldCharType="begin"/>
      </w:r>
      <w:r>
        <w:instrText xml:space="preserve"> PAGEREF _Toc21635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D02890E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_Toc9831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2.3 </w:t>
      </w:r>
      <w:r>
        <w:t>实体联系与基数</w:t>
      </w:r>
      <w:r>
        <w:tab/>
      </w:r>
      <w:r>
        <w:fldChar w:fldCharType="begin"/>
      </w:r>
      <w:r>
        <w:instrText xml:space="preserve"> PAGEREF _Toc9831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5A43F76">
      <w:pPr>
        <w:pStyle w:val="26"/>
        <w:tabs>
          <w:tab w:val="right" w:leader="dot" w:pos="9355"/>
          <w:tab w:val="clear" w:pos="510"/>
          <w:tab w:val="clear" w:pos="9344"/>
        </w:tabs>
      </w:pPr>
      <w:r>
        <w:fldChar w:fldCharType="begin"/>
      </w:r>
      <w:r>
        <w:instrText xml:space="preserve"> HYPERLINK \l _Toc6620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3. </w:t>
      </w:r>
      <w:r>
        <w:t>逻辑设计</w:t>
      </w:r>
      <w:r>
        <w:tab/>
      </w:r>
      <w:r>
        <w:fldChar w:fldCharType="begin"/>
      </w:r>
      <w:r>
        <w:instrText xml:space="preserve"> PAGEREF _Toc6620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90F07CA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_Toc1740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3.1 </w:t>
      </w:r>
      <w:r>
        <w:t>关系模式</w:t>
      </w:r>
      <w:r>
        <w:tab/>
      </w:r>
      <w:r>
        <w:fldChar w:fldCharType="begin"/>
      </w:r>
      <w:r>
        <w:instrText xml:space="preserve"> PAGEREF _Toc1740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DED82A7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_Toc8710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3.2 </w:t>
      </w:r>
      <w:r>
        <w:t>表结构设计</w:t>
      </w:r>
      <w:r>
        <w:tab/>
      </w:r>
      <w:r>
        <w:fldChar w:fldCharType="begin"/>
      </w:r>
      <w:r>
        <w:instrText xml:space="preserve"> PAGEREF _Toc8710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B7E4621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_Toc17007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3.2.1 </w:t>
      </w:r>
      <w:r>
        <w:t>PLAYER 表</w:t>
      </w:r>
      <w:r>
        <w:tab/>
      </w:r>
      <w:r>
        <w:fldChar w:fldCharType="begin"/>
      </w:r>
      <w:r>
        <w:instrText xml:space="preserve"> PAGEREF _Toc17007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9E3D987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_Toc606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3.2.2 </w:t>
      </w:r>
      <w:r>
        <w:t>DEVELOPER 表</w:t>
      </w:r>
      <w:r>
        <w:tab/>
      </w:r>
      <w:r>
        <w:fldChar w:fldCharType="begin"/>
      </w:r>
      <w:r>
        <w:instrText xml:space="preserve"> PAGEREF _Toc606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049EFD7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_Toc14528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3.2.3 </w:t>
      </w:r>
      <w:r>
        <w:t>ADMIN_USER 表</w:t>
      </w:r>
      <w:r>
        <w:tab/>
      </w:r>
      <w:r>
        <w:fldChar w:fldCharType="begin"/>
      </w:r>
      <w:r>
        <w:instrText xml:space="preserve"> PAGEREF _Toc14528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3F87221B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_Toc26107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3.2.4 </w:t>
      </w:r>
      <w:r>
        <w:t>WALLET_ACCOUNT 表</w:t>
      </w:r>
      <w:r>
        <w:tab/>
      </w:r>
      <w:r>
        <w:fldChar w:fldCharType="begin"/>
      </w:r>
      <w:r>
        <w:instrText xml:space="preserve"> PAGEREF _Toc26107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71202DB6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_Toc5209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3.2.5 </w:t>
      </w:r>
      <w:r>
        <w:t>SYS_NOTICE 表</w:t>
      </w:r>
      <w:r>
        <w:tab/>
      </w:r>
      <w:r>
        <w:fldChar w:fldCharType="begin"/>
      </w:r>
      <w:r>
        <w:instrText xml:space="preserve"> PAGEREF _Toc5209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9B9F7E7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_Toc12671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3.2.6 </w:t>
      </w:r>
      <w:r>
        <w:t>GAME 表</w:t>
      </w:r>
      <w:r>
        <w:tab/>
      </w:r>
      <w:r>
        <w:fldChar w:fldCharType="begin"/>
      </w:r>
      <w:r>
        <w:instrText xml:space="preserve"> PAGEREF _Toc12671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BDE1C7B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_Toc16893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3.2.7 </w:t>
      </w:r>
      <w:r>
        <w:t>GAME_ORDER 表</w:t>
      </w:r>
      <w:r>
        <w:tab/>
      </w:r>
      <w:r>
        <w:fldChar w:fldCharType="begin"/>
      </w:r>
      <w:r>
        <w:instrText xml:space="preserve"> PAGEREF _Toc16893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FD2143F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_Toc30373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3.2.8 </w:t>
      </w:r>
      <w:r>
        <w:t>ORDER_DETAIL 表</w:t>
      </w:r>
      <w:r>
        <w:tab/>
      </w:r>
      <w:r>
        <w:fldChar w:fldCharType="begin"/>
      </w:r>
      <w:r>
        <w:instrText xml:space="preserve"> PAGEREF _Toc30373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1C4ED4B1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_Toc3187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3.2.9 </w:t>
      </w:r>
      <w:r>
        <w:t>ORDER_STATUS_LOG 表</w:t>
      </w:r>
      <w:r>
        <w:tab/>
      </w:r>
      <w:r>
        <w:fldChar w:fldCharType="begin"/>
      </w:r>
      <w:r>
        <w:instrText xml:space="preserve"> PAGEREF _Toc3187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64D7D754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_Toc15659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3.2.10 </w:t>
      </w:r>
      <w:r>
        <w:t>PAYMENT_TRANSACTION 表</w:t>
      </w:r>
      <w:r>
        <w:tab/>
      </w:r>
      <w:r>
        <w:fldChar w:fldCharType="begin"/>
      </w:r>
      <w:r>
        <w:instrText xml:space="preserve"> PAGEREF _Toc15659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6CF3E9B3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_Toc27723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3.2.11 </w:t>
      </w:r>
      <w:r>
        <w:t>REFUND_TICKET 表</w:t>
      </w:r>
      <w:r>
        <w:tab/>
      </w:r>
      <w:r>
        <w:fldChar w:fldCharType="begin"/>
      </w:r>
      <w:r>
        <w:instrText xml:space="preserve"> PAGEREF _Toc27723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347F5523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_Toc5118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3.2.12 </w:t>
      </w:r>
      <w:r>
        <w:t>REFUND_DETAIL 表</w:t>
      </w:r>
      <w:r>
        <w:tab/>
      </w:r>
      <w:r>
        <w:fldChar w:fldCharType="begin"/>
      </w:r>
      <w:r>
        <w:instrText xml:space="preserve"> PAGEREF _Toc5118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58BD4BA6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_Toc21211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3.2.13 </w:t>
      </w:r>
      <w:r>
        <w:t>REFUND_AUDIT_LOG 表</w:t>
      </w:r>
      <w:r>
        <w:tab/>
      </w:r>
      <w:r>
        <w:fldChar w:fldCharType="begin"/>
      </w:r>
      <w:r>
        <w:instrText xml:space="preserve"> PAGEREF _Toc21211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30ED60BF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_Toc13525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3.2.14 </w:t>
      </w:r>
      <w:r>
        <w:t>PLAYER_LIBRARY 表</w:t>
      </w:r>
      <w:r>
        <w:tab/>
      </w:r>
      <w:r>
        <w:fldChar w:fldCharType="begin"/>
      </w:r>
      <w:r>
        <w:instrText xml:space="preserve"> PAGEREF _Toc13525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35550A01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_Toc12775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3.2.15 </w:t>
      </w:r>
      <w:r>
        <w:t>CDKEY_BATCH 表</w:t>
      </w:r>
      <w:r>
        <w:tab/>
      </w:r>
      <w:r>
        <w:fldChar w:fldCharType="begin"/>
      </w:r>
      <w:r>
        <w:instrText xml:space="preserve"> PAGEREF _Toc12775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088225AD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_Toc5535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3.2.16 </w:t>
      </w:r>
      <w:r>
        <w:t>CDKEY 表</w:t>
      </w:r>
      <w:r>
        <w:tab/>
      </w:r>
      <w:r>
        <w:fldChar w:fldCharType="begin"/>
      </w:r>
      <w:r>
        <w:instrText xml:space="preserve"> PAGEREF _Toc5535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2A8DE07E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_Toc19930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3.2.17 </w:t>
      </w:r>
      <w:r>
        <w:t>CDKEY_REDEEM_LOG 表</w:t>
      </w:r>
      <w:r>
        <w:tab/>
      </w:r>
      <w:r>
        <w:fldChar w:fldCharType="begin"/>
      </w:r>
      <w:r>
        <w:instrText xml:space="preserve"> PAGEREF _Toc19930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490B37FD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_Toc24180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3.2.18 </w:t>
      </w:r>
      <w:r>
        <w:t>GAME_REVIEW 表</w:t>
      </w:r>
      <w:r>
        <w:tab/>
      </w:r>
      <w:r>
        <w:fldChar w:fldCharType="begin"/>
      </w:r>
      <w:r>
        <w:instrText xml:space="preserve"> PAGEREF _Toc24180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5E65162F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_Toc5753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3.2.19 </w:t>
      </w:r>
      <w:r>
        <w:t>REVIEW_VERSION 表</w:t>
      </w:r>
      <w:r>
        <w:tab/>
      </w:r>
      <w:r>
        <w:fldChar w:fldCharType="begin"/>
      </w:r>
      <w:r>
        <w:instrText xml:space="preserve"> PAGEREF _Toc5753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52F8DBB2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_Toc12257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3.2.20 </w:t>
      </w:r>
      <w:r>
        <w:t>ACHIEVEMENT 表</w:t>
      </w:r>
      <w:r>
        <w:tab/>
      </w:r>
      <w:r>
        <w:fldChar w:fldCharType="begin"/>
      </w:r>
      <w:r>
        <w:instrText xml:space="preserve"> PAGEREF _Toc12257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59383095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_Toc25203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3.2.21 </w:t>
      </w:r>
      <w:r>
        <w:t>PLAYER_ACHIEVEMENT 表</w:t>
      </w:r>
      <w:r>
        <w:tab/>
      </w:r>
      <w:r>
        <w:fldChar w:fldCharType="begin"/>
      </w:r>
      <w:r>
        <w:instrText xml:space="preserve"> PAGEREF _Toc25203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7F56C60F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_Toc17611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3.2.22 </w:t>
      </w:r>
      <w:r>
        <w:t>ITEM_TEMPLATE 表</w:t>
      </w:r>
      <w:r>
        <w:tab/>
      </w:r>
      <w:r>
        <w:fldChar w:fldCharType="begin"/>
      </w:r>
      <w:r>
        <w:instrText xml:space="preserve"> PAGEREF _Toc17611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58426940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_Toc3141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3.2.23 </w:t>
      </w:r>
      <w:r>
        <w:t>INVENTORY_ITEM 表</w:t>
      </w:r>
      <w:r>
        <w:tab/>
      </w:r>
      <w:r>
        <w:fldChar w:fldCharType="begin"/>
      </w:r>
      <w:r>
        <w:instrText xml:space="preserve"> PAGEREF _Toc3141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2E508371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_Toc5186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3.2.24 </w:t>
      </w:r>
      <w:r>
        <w:t>MARKET_ORDER 表</w:t>
      </w:r>
      <w:r>
        <w:tab/>
      </w:r>
      <w:r>
        <w:fldChar w:fldCharType="begin"/>
      </w:r>
      <w:r>
        <w:instrText xml:space="preserve"> PAGEREF _Toc5186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1DB8729B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_Toc9020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3.2.25 </w:t>
      </w:r>
      <w:r>
        <w:t>MARKET_TRADE 表</w:t>
      </w:r>
      <w:r>
        <w:tab/>
      </w:r>
      <w:r>
        <w:fldChar w:fldCharType="begin"/>
      </w:r>
      <w:r>
        <w:instrText xml:space="preserve"> PAGEREF _Toc9020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2924D0DC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_Toc31470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3.2.26 </w:t>
      </w:r>
      <w:r>
        <w:t>ITEM_TRANSFER_LEDGER 表</w:t>
      </w:r>
      <w:r>
        <w:tab/>
      </w:r>
      <w:r>
        <w:fldChar w:fldCharType="begin"/>
      </w:r>
      <w:r>
        <w:instrText xml:space="preserve"> PAGEREF _Toc31470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569D0BB3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_Toc14757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3.2.27 </w:t>
      </w:r>
      <w:r>
        <w:t>WALLET_TRANSACTION 表</w:t>
      </w:r>
      <w:r>
        <w:tab/>
      </w:r>
      <w:r>
        <w:fldChar w:fldCharType="begin"/>
      </w:r>
      <w:r>
        <w:instrText xml:space="preserve"> PAGEREF _Toc14757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09CB9BFD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_Toc28938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3.2.28 </w:t>
      </w:r>
      <w:r>
        <w:t>FRIEND_RELATION 表</w:t>
      </w:r>
      <w:r>
        <w:tab/>
      </w:r>
      <w:r>
        <w:fldChar w:fldCharType="begin"/>
      </w:r>
      <w:r>
        <w:instrText xml:space="preserve"> PAGEREF _Toc28938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59973264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_Toc24941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3.2.29 </w:t>
      </w:r>
      <w:r>
        <w:t>DIRECT_MESSAGE 表</w:t>
      </w:r>
      <w:r>
        <w:tab/>
      </w:r>
      <w:r>
        <w:fldChar w:fldCharType="begin"/>
      </w:r>
      <w:r>
        <w:instrText xml:space="preserve"> PAGEREF _Toc24941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6721B32E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_Toc14594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3.2.30 </w:t>
      </w:r>
      <w:r>
        <w:t>REVIEW_REACTION 表</w:t>
      </w:r>
      <w:r>
        <w:tab/>
      </w:r>
      <w:r>
        <w:fldChar w:fldCharType="begin"/>
      </w:r>
      <w:r>
        <w:instrText xml:space="preserve"> PAGEREF _Toc14594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42369CD0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_Toc12983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3.2.31 </w:t>
      </w:r>
      <w:r>
        <w:t>WORKSHOP_ITEM 表</w:t>
      </w:r>
      <w:r>
        <w:tab/>
      </w:r>
      <w:r>
        <w:fldChar w:fldCharType="begin"/>
      </w:r>
      <w:r>
        <w:instrText xml:space="preserve"> PAGEREF _Toc12983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7297AD7D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_Toc5166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3.2.32 </w:t>
      </w:r>
      <w:r>
        <w:t>WORKSHOP_SUBSCRIPTION 表</w:t>
      </w:r>
      <w:r>
        <w:tab/>
      </w:r>
      <w:r>
        <w:fldChar w:fldCharType="begin"/>
      </w:r>
      <w:r>
        <w:instrText xml:space="preserve"> PAGEREF _Toc5166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39A19B91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_Toc21559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3.2.33 </w:t>
      </w:r>
      <w:r>
        <w:t>USER_NOTIFICATION 表</w:t>
      </w:r>
      <w:r>
        <w:tab/>
      </w:r>
      <w:r>
        <w:fldChar w:fldCharType="begin"/>
      </w:r>
      <w:r>
        <w:instrText xml:space="preserve"> PAGEREF _Toc21559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0B8400F5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_Toc13892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3.2.34 </w:t>
      </w:r>
      <w:r>
        <w:t>PLAYER_PROFILE 表</w:t>
      </w:r>
      <w:r>
        <w:tab/>
      </w:r>
      <w:r>
        <w:fldChar w:fldCharType="begin"/>
      </w:r>
      <w:r>
        <w:instrText xml:space="preserve"> PAGEREF _Toc13892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34862453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_Toc31571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3.2.35 </w:t>
      </w:r>
      <w:r>
        <w:t>BADGE_CATALOG 表</w:t>
      </w:r>
      <w:r>
        <w:tab/>
      </w:r>
      <w:r>
        <w:fldChar w:fldCharType="begin"/>
      </w:r>
      <w:r>
        <w:instrText xml:space="preserve"> PAGEREF _Toc31571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5C6D61AE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_Toc13684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3.2.36 </w:t>
      </w:r>
      <w:r>
        <w:t>PLAYER_BADGE 表</w:t>
      </w:r>
      <w:r>
        <w:tab/>
      </w:r>
      <w:r>
        <w:fldChar w:fldCharType="begin"/>
      </w:r>
      <w:r>
        <w:instrText xml:space="preserve"> PAGEREF _Toc13684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54245C45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_Toc19031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3.2.37 </w:t>
      </w:r>
      <w:r>
        <w:t>TRADE_OFFER 表</w:t>
      </w:r>
      <w:r>
        <w:tab/>
      </w:r>
      <w:r>
        <w:fldChar w:fldCharType="begin"/>
      </w:r>
      <w:r>
        <w:instrText xml:space="preserve"> PAGEREF _Toc19031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6B885AC8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_Toc25677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3.2.38 </w:t>
      </w:r>
      <w:r>
        <w:t>TRADE_OFFER_ITEM 表</w:t>
      </w:r>
      <w:r>
        <w:tab/>
      </w:r>
      <w:r>
        <w:fldChar w:fldCharType="begin"/>
      </w:r>
      <w:r>
        <w:instrText xml:space="preserve"> PAGEREF _Toc25677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30FCBA7B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_Toc25920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3.2.39 </w:t>
      </w:r>
      <w:r>
        <w:t>COMMUNITY_POST 表</w:t>
      </w:r>
      <w:r>
        <w:tab/>
      </w:r>
      <w:r>
        <w:fldChar w:fldCharType="begin"/>
      </w:r>
      <w:r>
        <w:instrText xml:space="preserve"> PAGEREF _Toc25920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35CF29AF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_Toc11224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3.2.40 </w:t>
      </w:r>
      <w:r>
        <w:t>COMMUNITY_POST_REACTION 表</w:t>
      </w:r>
      <w:r>
        <w:tab/>
      </w:r>
      <w:r>
        <w:fldChar w:fldCharType="begin"/>
      </w:r>
      <w:r>
        <w:instrText xml:space="preserve"> PAGEREF _Toc11224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0F1E9B77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_Toc6634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3.2.41 </w:t>
      </w:r>
      <w:r>
        <w:t>DISCUSSION_TOPIC 表</w:t>
      </w:r>
      <w:r>
        <w:tab/>
      </w:r>
      <w:r>
        <w:fldChar w:fldCharType="begin"/>
      </w:r>
      <w:r>
        <w:instrText xml:space="preserve"> PAGEREF _Toc6634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0B7DA3D9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_Toc28564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3.2.42 </w:t>
      </w:r>
      <w:r>
        <w:t>DISCUSSION_REPLY 表</w:t>
      </w:r>
      <w:r>
        <w:tab/>
      </w:r>
      <w:r>
        <w:fldChar w:fldCharType="begin"/>
      </w:r>
      <w:r>
        <w:instrText xml:space="preserve"> PAGEREF _Toc28564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126F251E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_Toc7847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3.2.43 </w:t>
      </w:r>
      <w:r>
        <w:t>DEMO_RESET_RUN 表</w:t>
      </w:r>
      <w:r>
        <w:tab/>
      </w:r>
      <w:r>
        <w:fldChar w:fldCharType="begin"/>
      </w:r>
      <w:r>
        <w:instrText xml:space="preserve"> PAGEREF _Toc7847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3B33423A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_Toc4654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3.2.44 </w:t>
      </w:r>
      <w:r>
        <w:t>DEMO_RESET_TABLE 表</w:t>
      </w:r>
      <w:r>
        <w:tab/>
      </w:r>
      <w:r>
        <w:fldChar w:fldCharType="begin"/>
      </w:r>
      <w:r>
        <w:instrText xml:space="preserve"> PAGEREF _Toc4654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2B0CC95D">
      <w:pPr>
        <w:pStyle w:val="20"/>
        <w:tabs>
          <w:tab w:val="right" w:leader="dot" w:pos="9355"/>
        </w:tabs>
      </w:pPr>
      <w:r>
        <w:fldChar w:fldCharType="begin"/>
      </w:r>
      <w:r>
        <w:instrText xml:space="preserve"> HYPERLINK \l _Toc17027 </w:instrText>
      </w:r>
      <w:r>
        <w:fldChar w:fldCharType="separate"/>
      </w:r>
      <w:r>
        <w:rPr>
          <w:rFonts w:hint="default" w:ascii="Arial" w:hAnsi="Arial"/>
          <w:i w:val="0"/>
        </w:rPr>
        <w:t xml:space="preserve">3.2.45 </w:t>
      </w:r>
      <w:r>
        <w:t>DEMO_RESET_EVENT 表</w:t>
      </w:r>
      <w:r>
        <w:tab/>
      </w:r>
      <w:r>
        <w:fldChar w:fldCharType="begin"/>
      </w:r>
      <w:r>
        <w:instrText xml:space="preserve"> PAGEREF _Toc17027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1640941B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_Toc10548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3.3 </w:t>
      </w:r>
      <w:r>
        <w:t>规范化与完整性约束</w:t>
      </w:r>
      <w:r>
        <w:tab/>
      </w:r>
      <w:r>
        <w:fldChar w:fldCharType="begin"/>
      </w:r>
      <w:r>
        <w:instrText xml:space="preserve"> PAGEREF _Toc10548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4CF69E8D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_Toc1223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3.4 </w:t>
      </w:r>
      <w:r>
        <w:t>索引与典型查询</w:t>
      </w:r>
      <w:r>
        <w:tab/>
      </w:r>
      <w:r>
        <w:fldChar w:fldCharType="begin"/>
      </w:r>
      <w:r>
        <w:instrText xml:space="preserve"> PAGEREF _Toc1223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0393169E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_Toc7946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3.5 </w:t>
      </w:r>
      <w:r>
        <w:t>初始化、导入与验证</w:t>
      </w:r>
      <w:r>
        <w:tab/>
      </w:r>
      <w:r>
        <w:fldChar w:fldCharType="begin"/>
      </w:r>
      <w:r>
        <w:instrText xml:space="preserve"> PAGEREF _Toc7946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3D712187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_Toc30075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3.6 </w:t>
      </w:r>
      <w:r>
        <w:t>数据库关系图</w:t>
      </w:r>
      <w:r>
        <w:tab/>
      </w:r>
      <w:r>
        <w:fldChar w:fldCharType="begin"/>
      </w:r>
      <w:r>
        <w:instrText xml:space="preserve"> PAGEREF _Toc30075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084725A2">
      <w:pPr>
        <w:pStyle w:val="26"/>
        <w:tabs>
          <w:tab w:val="right" w:leader="dot" w:pos="9355"/>
          <w:tab w:val="clear" w:pos="510"/>
          <w:tab w:val="clear" w:pos="9344"/>
        </w:tabs>
      </w:pPr>
      <w:r>
        <w:fldChar w:fldCharType="begin"/>
      </w:r>
      <w:r>
        <w:instrText xml:space="preserve"> HYPERLINK \l _Toc15855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附录A. </w:t>
      </w:r>
      <w:r>
        <w:t>图表索引</w:t>
      </w:r>
      <w:r>
        <w:tab/>
      </w:r>
      <w:r>
        <w:fldChar w:fldCharType="begin"/>
      </w:r>
      <w:r>
        <w:instrText xml:space="preserve"> PAGEREF _Toc15855 \h </w:instrText>
      </w:r>
      <w:r>
        <w:fldChar w:fldCharType="separate"/>
      </w:r>
      <w:r>
        <w:t>55</w:t>
      </w:r>
      <w:r>
        <w:fldChar w:fldCharType="end"/>
      </w:r>
      <w:r>
        <w:fldChar w:fldCharType="end"/>
      </w:r>
    </w:p>
    <w:p w14:paraId="7E5068A7">
      <w:pPr>
        <w:ind w:firstLine="0"/>
      </w:pPr>
      <w:r>
        <w:fldChar w:fldCharType="end"/>
      </w:r>
    </w:p>
    <w:p w14:paraId="2557C07F">
      <w:pPr>
        <w:sectPr>
          <w:footerReference r:id="rId5" w:type="default"/>
          <w:pgSz w:w="11906" w:h="16838"/>
          <w:pgMar w:top="1134" w:right="1134" w:bottom="850" w:left="1417" w:header="850" w:footer="850" w:gutter="0"/>
          <w:pgNumType w:fmt="upperRoman" w:start="1"/>
          <w:cols w:space="425" w:num="1"/>
          <w:docGrid w:type="lines" w:linePitch="312" w:charSpace="0"/>
        </w:sectPr>
      </w:pPr>
    </w:p>
    <w:p w14:paraId="556D737B">
      <w:pPr>
        <w:pStyle w:val="2"/>
      </w:pPr>
      <w:bookmarkStart w:id="0" w:name="_Toc3893"/>
      <w:r>
        <w:t>Steam-数字游戏平台系统数据需求</w:t>
      </w:r>
      <w:bookmarkEnd w:id="0"/>
    </w:p>
    <w:p w14:paraId="23C3AE9C">
      <w:pPr>
        <w:pStyle w:val="3"/>
      </w:pPr>
      <w:bookmarkStart w:id="1" w:name="_Toc21498"/>
      <w:r>
        <w:t>业务范围与数据对象</w:t>
      </w:r>
      <w:bookmarkEnd w:id="1"/>
    </w:p>
    <w:p w14:paraId="172B947B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系统面向玩家、开发商和管理员，覆盖游戏发行、商店购买、钱包、退款、CDKey、游戏库、评价与成就、饰品库存与市场、好友私信、工坊、动态、讨论和平台治理。最终数据库由 45 张表组成，其中 27 张承载核心业务，15 张承载社交与社区扩展，3 张记录答辩演示数据恢复过程。</w:t>
      </w:r>
    </w:p>
    <w:p w14:paraId="28206FA8">
      <w:pPr>
        <w:pStyle w:val="13"/>
        <w:keepNext/>
        <w:ind w:firstLine="0"/>
        <w:jc w:val="center"/>
      </w:pPr>
      <w:bookmarkStart w:id="2" w:name="tbl_1"/>
      <w:r>
        <w:rPr>
          <w:rFonts w:ascii="Times New Roman" w:hAnsi="Times New Roman" w:eastAsia="黑体"/>
          <w:sz w:val="20"/>
        </w:rPr>
        <w:t>表格 1-1  数据主题与范围</w:t>
      </w:r>
      <w:bookmarkEnd w:id="2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1C8C7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89BE4F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数据主题</w:t>
            </w:r>
          </w:p>
        </w:tc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189500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主要数据对象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18C5AD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保存目的</w:t>
            </w:r>
          </w:p>
        </w:tc>
      </w:tr>
      <w:tr w14:paraId="49AEB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F3604C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主体与发行</w:t>
            </w:r>
          </w:p>
        </w:tc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C6839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玩家、开发商、管理员、游戏、公告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381CC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区分角色和数据所有权，控制游戏公开状态</w:t>
            </w:r>
          </w:p>
        </w:tc>
      </w:tr>
      <w:tr w14:paraId="73962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B1CB9E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资金与订单</w:t>
            </w:r>
          </w:p>
        </w:tc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5BBB3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钱包、钱包流水、订单、支付、退款与审核日志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B3265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保存余额唯一真相、订单状态和可审计资金变动</w:t>
            </w:r>
          </w:p>
        </w:tc>
      </w:tr>
      <w:tr w14:paraId="7F7A9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7740C2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权益与内容</w:t>
            </w:r>
          </w:p>
        </w:tc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37F84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游戏库、CDKey、评价版本、成就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69618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保存购买或兑换所得权益以及内容修订历史</w:t>
            </w:r>
          </w:p>
        </w:tc>
      </w:tr>
      <w:tr w14:paraId="0470D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13B67B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资产与市场</w:t>
            </w:r>
          </w:p>
        </w:tc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7B9F3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物品模板、库存实例、市场订单、成交和转移账本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3F70E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保证饰品实例唯一、挂单可控、成交可追溯</w:t>
            </w:r>
          </w:p>
        </w:tc>
      </w:tr>
      <w:tr w14:paraId="5AB0A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6A8DC9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社交与社区</w:t>
            </w:r>
          </w:p>
        </w:tc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9C075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好友、私信、通知、资料、徽章、报价、动态、讨论和工坊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AF047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保存跨会话互动状态并落实访问边界</w:t>
            </w:r>
          </w:p>
        </w:tc>
      </w:tr>
      <w:tr w14:paraId="36B93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6D1D75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演示恢复</w:t>
            </w:r>
          </w:p>
        </w:tc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C206E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恢复运行、逐表快照与事件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910F4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记录恢复过程，保证答辩数据可以重复使用</w:t>
            </w:r>
          </w:p>
        </w:tc>
      </w:tr>
    </w:tbl>
    <w:p w14:paraId="2BED07A3">
      <w:pPr>
        <w:pStyle w:val="41"/>
        <w:spacing w:after="0"/>
      </w:pPr>
    </w:p>
    <w:p w14:paraId="22B3FF79">
      <w:pPr>
        <w:pStyle w:val="3"/>
      </w:pPr>
      <w:bookmarkStart w:id="3" w:name="_Toc30280"/>
      <w:r>
        <w:t>数据完整性与安全需求</w:t>
      </w:r>
      <w:bookmarkEnd w:id="3"/>
    </w:p>
    <w:p w14:paraId="520ACA97">
      <w:pPr>
        <w:pStyle w:val="14"/>
        <w:spacing w:after="0"/>
      </w:pPr>
      <w:r>
        <w:rPr>
          <w:rFonts w:ascii="Times New Roman" w:hAnsi="Times New Roman" w:eastAsia="宋体"/>
          <w:sz w:val="21"/>
        </w:rPr>
        <w:t>每张表都必须具有主码，关键业务关系通过外码保持参照完整性。</w:t>
      </w:r>
    </w:p>
    <w:p w14:paraId="21034FD4">
      <w:pPr>
        <w:pStyle w:val="14"/>
        <w:spacing w:after="0"/>
      </w:pPr>
      <w:r>
        <w:rPr>
          <w:rFonts w:ascii="Times New Roman" w:hAnsi="Times New Roman" w:eastAsia="宋体"/>
          <w:sz w:val="21"/>
        </w:rPr>
        <w:t>钱包可用余额和冻结余额只保存在 WALLET_ACCOUNT；所有变动追加 WALLET_TRANSACTION。</w:t>
      </w:r>
    </w:p>
    <w:p w14:paraId="2E0C056B">
      <w:pPr>
        <w:pStyle w:val="14"/>
        <w:spacing w:after="0"/>
      </w:pPr>
      <w:r>
        <w:rPr>
          <w:rFonts w:ascii="Times New Roman" w:hAnsi="Times New Roman" w:eastAsia="宋体"/>
          <w:sz w:val="21"/>
        </w:rPr>
        <w:t>订单、支付、退款、游戏授权和审核记录分表保存，退款批准必须在一个事务中完成。</w:t>
      </w:r>
    </w:p>
    <w:p w14:paraId="4442009D">
      <w:pPr>
        <w:pStyle w:val="14"/>
        <w:spacing w:after="0"/>
      </w:pPr>
      <w:r>
        <w:rPr>
          <w:rFonts w:ascii="Times New Roman" w:hAnsi="Times New Roman" w:eastAsia="宋体"/>
          <w:sz w:val="21"/>
        </w:rPr>
        <w:t>库存以 INVENTORY_ITEM 的单件实例为准，成交后必须同步修改所有者并追加 ITEM_TRANSFER_LEDGER。</w:t>
      </w:r>
    </w:p>
    <w:p w14:paraId="511A6853">
      <w:pPr>
        <w:pStyle w:val="14"/>
        <w:spacing w:after="0"/>
      </w:pPr>
      <w:r>
        <w:rPr>
          <w:rFonts w:ascii="Times New Roman" w:hAnsi="Times New Roman" w:eastAsia="宋体"/>
          <w:sz w:val="21"/>
        </w:rPr>
        <w:t>账号、游戏库、评价、好友、订阅和报价物品等业务键由唯一约束防止重复。</w:t>
      </w:r>
    </w:p>
    <w:p w14:paraId="1907F0D2">
      <w:pPr>
        <w:pStyle w:val="14"/>
        <w:spacing w:after="0"/>
      </w:pPr>
      <w:r>
        <w:rPr>
          <w:rFonts w:ascii="Times New Roman" w:hAnsi="Times New Roman" w:eastAsia="宋体"/>
          <w:sz w:val="21"/>
        </w:rPr>
        <w:t>数据库账号和密码不写入代码或提交文件；Oracle 1521 端口只允许服务器本机访问。</w:t>
      </w:r>
    </w:p>
    <w:p w14:paraId="440B6FDE">
      <w:pPr>
        <w:pStyle w:val="3"/>
      </w:pPr>
      <w:bookmarkStart w:id="4" w:name="_Toc18361"/>
      <w:r>
        <w:t>文档组织</w:t>
      </w:r>
      <w:bookmarkEnd w:id="4"/>
    </w:p>
    <w:p w14:paraId="1B8230A9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第二章给出最终概念结构和分域关系；第三章列出由 schema.sql 生成的关系模式、45 张表字段、约束、索引、初始化顺序和验证方法。附录 A 汇总全部图表。</w:t>
      </w:r>
    </w:p>
    <w:p w14:paraId="2D4B23D0">
      <w:pPr>
        <w:pStyle w:val="2"/>
      </w:pPr>
      <w:bookmarkStart w:id="5" w:name="_Toc19402"/>
      <w:r>
        <w:t>概念设计</w:t>
      </w:r>
      <w:bookmarkEnd w:id="5"/>
    </w:p>
    <w:p w14:paraId="103EAC4C">
      <w:pPr>
        <w:pStyle w:val="3"/>
      </w:pPr>
      <w:bookmarkStart w:id="6" w:name="_Toc12828"/>
      <w:r>
        <w:t>总体 E-R 结构</w:t>
      </w:r>
      <w:bookmarkEnd w:id="6"/>
    </w:p>
    <w:p w14:paraId="3CEE9F72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总体概念结构以玩家、开发商、管理员和游戏为主体，以钱包、游戏库和库存分别保存资金、数字权益和饰品资产。订单、退款、市场、社区和社交实体围绕这些主体建立联系。</w:t>
      </w:r>
    </w:p>
    <w:p w14:paraId="56B9E3A5">
      <w:pPr>
        <w:spacing w:after="0"/>
        <w:ind w:firstLine="0"/>
        <w:jc w:val="center"/>
      </w:pPr>
      <w:r>
        <w:drawing>
          <wp:inline distT="0" distB="0" distL="114300" distR="114300">
            <wp:extent cx="5579745" cy="4404995"/>
            <wp:effectExtent l="0" t="0" r="825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0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65F4">
      <w:pPr>
        <w:pStyle w:val="13"/>
        <w:ind w:firstLine="0"/>
        <w:jc w:val="center"/>
      </w:pPr>
      <w:bookmarkStart w:id="7" w:name="fig_1"/>
      <w:r>
        <w:rPr>
          <w:rFonts w:ascii="Times New Roman" w:hAnsi="Times New Roman" w:eastAsia="黑体"/>
          <w:sz w:val="20"/>
        </w:rPr>
        <w:t>图 2-1  最终数据库总体 E-R 结构</w:t>
      </w:r>
      <w:bookmarkEnd w:id="7"/>
    </w:p>
    <w:p w14:paraId="0796E845">
      <w:pPr>
        <w:pStyle w:val="3"/>
      </w:pPr>
      <w:bookmarkStart w:id="8" w:name="_Toc21635"/>
      <w:r>
        <w:t>分域 E-R 结构</w:t>
      </w:r>
      <w:bookmarkEnd w:id="8"/>
    </w:p>
    <w:p w14:paraId="33515324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为保证 45 张表在页面内可读，详细关系按业务域拆分。图中每个关系均来自当前 schema.sql，标明主码和外码参照目标。</w:t>
      </w:r>
    </w:p>
    <w:p w14:paraId="32703014">
      <w:pPr>
        <w:spacing w:after="0"/>
        <w:ind w:firstLine="0"/>
        <w:jc w:val="center"/>
      </w:pPr>
      <w:r>
        <w:drawing>
          <wp:inline distT="0" distB="0" distL="114300" distR="114300">
            <wp:extent cx="5399405" cy="2982595"/>
            <wp:effectExtent l="0" t="0" r="1079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F615">
      <w:pPr>
        <w:pStyle w:val="13"/>
        <w:ind w:firstLine="0"/>
        <w:jc w:val="center"/>
      </w:pPr>
      <w:bookmarkStart w:id="9" w:name="fig_2"/>
      <w:r>
        <w:rPr>
          <w:rFonts w:ascii="Times New Roman" w:hAnsi="Times New Roman" w:eastAsia="黑体"/>
          <w:sz w:val="20"/>
        </w:rPr>
        <w:t>图 2-2  主体、发行与运营 E-R 结构</w:t>
      </w:r>
      <w:bookmarkEnd w:id="9"/>
    </w:p>
    <w:p w14:paraId="34DA8CA3">
      <w:pPr>
        <w:spacing w:after="0"/>
        <w:ind w:firstLine="0"/>
        <w:jc w:val="center"/>
      </w:pPr>
      <w:r>
        <w:drawing>
          <wp:inline distT="0" distB="0" distL="114300" distR="114300">
            <wp:extent cx="5399405" cy="5065395"/>
            <wp:effectExtent l="0" t="0" r="1079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6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F271">
      <w:pPr>
        <w:pStyle w:val="13"/>
        <w:ind w:firstLine="0"/>
        <w:jc w:val="center"/>
      </w:pPr>
      <w:bookmarkStart w:id="10" w:name="fig_3"/>
      <w:r>
        <w:rPr>
          <w:rFonts w:ascii="Times New Roman" w:hAnsi="Times New Roman" w:eastAsia="黑体"/>
          <w:sz w:val="20"/>
        </w:rPr>
        <w:t>图 2-3  订单、退款、权益与 CDKey E-R 结构</w:t>
      </w:r>
      <w:bookmarkEnd w:id="10"/>
    </w:p>
    <w:p w14:paraId="0FBC3BAF">
      <w:pPr>
        <w:spacing w:after="0"/>
        <w:ind w:firstLine="0"/>
        <w:jc w:val="center"/>
      </w:pPr>
      <w:r>
        <w:drawing>
          <wp:inline distT="0" distB="0" distL="114300" distR="114300">
            <wp:extent cx="5399405" cy="4371340"/>
            <wp:effectExtent l="0" t="0" r="1079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BF62">
      <w:pPr>
        <w:pStyle w:val="13"/>
        <w:ind w:firstLine="0"/>
        <w:jc w:val="center"/>
      </w:pPr>
      <w:bookmarkStart w:id="11" w:name="fig_4"/>
      <w:r>
        <w:rPr>
          <w:rFonts w:ascii="Times New Roman" w:hAnsi="Times New Roman" w:eastAsia="黑体"/>
          <w:sz w:val="20"/>
        </w:rPr>
        <w:t>图 2-4  评价、成就、库存与市场 E-R 结构</w:t>
      </w:r>
      <w:bookmarkEnd w:id="11"/>
    </w:p>
    <w:p w14:paraId="32D0389A">
      <w:pPr>
        <w:spacing w:after="0"/>
        <w:ind w:firstLine="0"/>
        <w:jc w:val="center"/>
      </w:pPr>
      <w:r>
        <w:drawing>
          <wp:inline distT="0" distB="0" distL="114300" distR="114300">
            <wp:extent cx="5399405" cy="2982595"/>
            <wp:effectExtent l="0" t="0" r="1079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5DD7">
      <w:pPr>
        <w:pStyle w:val="13"/>
        <w:ind w:firstLine="0"/>
        <w:jc w:val="center"/>
      </w:pPr>
      <w:bookmarkStart w:id="12" w:name="fig_5"/>
      <w:r>
        <w:rPr>
          <w:rFonts w:ascii="Times New Roman" w:hAnsi="Times New Roman" w:eastAsia="黑体"/>
          <w:sz w:val="20"/>
        </w:rPr>
        <w:t>图 2-5  好友、消息、评价互动与工坊 E-R 结构</w:t>
      </w:r>
      <w:bookmarkEnd w:id="12"/>
    </w:p>
    <w:p w14:paraId="512965F5">
      <w:pPr>
        <w:spacing w:after="0"/>
        <w:ind w:firstLine="0"/>
        <w:jc w:val="center"/>
      </w:pPr>
      <w:r>
        <w:drawing>
          <wp:inline distT="0" distB="0" distL="114300" distR="114300">
            <wp:extent cx="5399405" cy="4371340"/>
            <wp:effectExtent l="0" t="0" r="10795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9267">
      <w:pPr>
        <w:pStyle w:val="13"/>
        <w:ind w:firstLine="0"/>
        <w:jc w:val="center"/>
      </w:pPr>
      <w:bookmarkStart w:id="13" w:name="fig_6"/>
      <w:r>
        <w:rPr>
          <w:rFonts w:ascii="Times New Roman" w:hAnsi="Times New Roman" w:eastAsia="黑体"/>
          <w:sz w:val="20"/>
        </w:rPr>
        <w:t>图 2-6  资料、徽章、报价与社区 E-R 结构</w:t>
      </w:r>
      <w:bookmarkEnd w:id="13"/>
    </w:p>
    <w:p w14:paraId="52984D57">
      <w:pPr>
        <w:spacing w:after="0"/>
        <w:ind w:firstLine="0"/>
        <w:jc w:val="center"/>
      </w:pPr>
      <w:r>
        <w:drawing>
          <wp:inline distT="0" distB="0" distL="114300" distR="114300">
            <wp:extent cx="5399405" cy="2288540"/>
            <wp:effectExtent l="0" t="0" r="10795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8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51B2">
      <w:pPr>
        <w:pStyle w:val="13"/>
        <w:ind w:firstLine="0"/>
        <w:jc w:val="center"/>
      </w:pPr>
      <w:bookmarkStart w:id="14" w:name="fig_7"/>
      <w:r>
        <w:rPr>
          <w:rFonts w:ascii="Times New Roman" w:hAnsi="Times New Roman" w:eastAsia="黑体"/>
          <w:sz w:val="20"/>
        </w:rPr>
        <w:t>图 2-7  演示数据恢复审计 E-R 结构</w:t>
      </w:r>
      <w:bookmarkEnd w:id="14"/>
    </w:p>
    <w:p w14:paraId="1F43D73D">
      <w:pPr>
        <w:pStyle w:val="3"/>
      </w:pPr>
      <w:bookmarkStart w:id="15" w:name="_Toc9831"/>
      <w:r>
        <w:t>实体联系与基数</w:t>
      </w:r>
      <w:bookmarkEnd w:id="15"/>
    </w:p>
    <w:p w14:paraId="60DB9508">
      <w:pPr>
        <w:pStyle w:val="13"/>
        <w:keepNext/>
        <w:ind w:firstLine="0"/>
        <w:jc w:val="center"/>
      </w:pPr>
      <w:bookmarkStart w:id="16" w:name="tbl_2"/>
      <w:r>
        <w:rPr>
          <w:rFonts w:ascii="Times New Roman" w:hAnsi="Times New Roman" w:eastAsia="黑体"/>
          <w:sz w:val="20"/>
        </w:rPr>
        <w:t>表格 2-1  由外码确定的实体联系</w:t>
      </w:r>
      <w:bookmarkEnd w:id="16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1871"/>
        <w:gridCol w:w="1871"/>
        <w:gridCol w:w="1871"/>
      </w:tblGrid>
      <w:tr w14:paraId="37F0E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130026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子表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9DA2FF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外码列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BB357A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父表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01EF64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父表列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65B992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子表:父表</w:t>
            </w:r>
          </w:p>
        </w:tc>
      </w:tr>
      <w:tr w14:paraId="539F9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B27D4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WALLET_ACCOUNT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AD215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146C7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545B1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AE6BE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1:1</w:t>
            </w:r>
          </w:p>
        </w:tc>
      </w:tr>
      <w:tr w14:paraId="78A74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2BD76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F72AC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dev_id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C913D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DEVELOPER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7445C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dev_id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84048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0F19E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A9961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GAME_ORDER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C0337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875F5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1D541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1A181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28673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70253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ORDER_DETAIL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9D1C2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order_id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60CCB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GAME_ORDER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D027B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order_id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761C5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64152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B4E2F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ORDER_DETAIL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7750B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0F41B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70CA6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BC97C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778D8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85DB2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ORDER_STATUS_LOG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723ED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order_id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4B6A6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GAME_ORDER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57945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order_id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79576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148CC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14220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PAYMENT_TRANSACTION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DE721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order_id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5EBEF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GAME_ORDER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E3DF7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order_id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35580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453B4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F63AE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REFUND_TICKET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99F30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order_id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3B841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GAME_ORDER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0D7EA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order_id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A77F0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3CC3E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D93DC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REFUND_DETAIL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0AC5B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refund_id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7ED69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REFUND_TICKET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76C7B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refund_id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6DEE2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122DA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8C7CA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REFUND_DETAIL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B8657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order_detail_id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D4D5F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ORDER_DETAIL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EEB9A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detail_id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FF6FF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06730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38414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REFUND_AUDIT_LOG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5B985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refund_id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7D0C9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REFUND_TICKET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6281D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refund_id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B243F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4FA21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DBD01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REFUND_AUDIT_LOG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E8911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operator_id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ECBFE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ADMIN_USER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3D386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admin_id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3F7D6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76D8A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15F04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PLAYER_LIBRARY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6A124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C47C2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B6756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10DF4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3246C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8A59C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PLAYER_LIBRARY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9E59E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23E14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DF795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AEE6A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4C313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E842B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CDKEY_BATCH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58EE3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24E63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F0ECB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668CE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46BFC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68279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CDKEY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3177B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batch_id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7CBDB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CDKEY_BATCH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F616A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batch_id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721E7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17C5E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A9EA0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CDKEY_REDEEM_LOG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44537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ED6C3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C7831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22469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46F2B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B2291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CDKEY_REDEEM_LOG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EEF92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cdkey_hash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BD183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CDKEY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D5F90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cdkey_hash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F96E9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4F4C8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FA51D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GAME_REVIEW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B81D1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A4F39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635FF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F9C17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1F296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56B57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GAME_REVIEW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DD6D1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B5F86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0B58D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2A823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66BB6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08C7D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REVIEW_VERSION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F63B9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review_id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B5F05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GAME_REVIEW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56D10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review_id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0D90A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0FB3B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9CB4D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ACHIEVEMENT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988DB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562C3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BA530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2EB21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4F3BD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597B6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PLAYER_ACHIEVEMENT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11EDA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493E9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286BC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88FCC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1A1A6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0E507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PLAYER_ACHIEVEMENT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2D3C8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ach_id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FD73D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ACHIEVEMENT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538F6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ach_id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6905C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5AF16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162CB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ITEM_TEMPLATE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46C61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616C3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883C1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1676A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282DA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6A737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INVENTORY_ITEM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9C2D4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template_id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8DD78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ITEM_TEMPLATE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B507D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template_id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1CBC0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41B9D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8885A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INVENTORY_ITEM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E034E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4F2B1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608E5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4266E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4D6CA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D699C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MARKET_ORDER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E236F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7AA60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23948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3C673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1F775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21AF0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MARKET_ORDER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36AA0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template_id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D8499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ITEM_TEMPLATE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A3C63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template_id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153E5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2D8B0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2E195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MARKET_ORDER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EFD98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item_id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E7799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INVENTORY_ITEM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B2B81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item_id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BE52E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17BAC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ACC22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MARKET_TRADE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9FF95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buy_order_id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1AF79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MARKET_ORDER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FDD8F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market_order_id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2C3A2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76086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8EAB8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MARKET_TRADE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B7DDD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sell_order_id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4956A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MARKET_ORDER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6B06F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market_order_id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D0CA4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18580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D4114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MARKET_TRADE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3026C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template_id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CC348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ITEM_TEMPLATE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61A13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template_id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22DB7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67F06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1F8A3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MARKET_TRADE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DF460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item_id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98826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INVENTORY_ITEM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A88EE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item_id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9CA58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42010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A69B7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MARKET_TRADE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32586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buyer_id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3D0D5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D9405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2F4F7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16025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1B4B3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MARKET_TRADE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A2BF1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seller_id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FF53B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27D5B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7BBAB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64441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7116B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ITEM_TRANSFER_LEDGER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A5064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item_id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32405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INVENTORY_ITEM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76EB5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item_id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A274C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76047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4D536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ITEM_TRANSFER_LEDGER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C929F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from_user_id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AE721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A88E8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BC2F8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279EC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C4B1F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ITEM_TRANSFER_LEDGER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18D60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to_user_id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7D178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F976D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551F5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61FE3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BB5BF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WALLET_TRANSACTION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E641B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wallet_id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64076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WALLET_ACCOUNT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DA630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wallet_id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235F5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0BB25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3DA50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FRIEND_RELATION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2040E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user_low_id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6F4E3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A04CE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A3E77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354E0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E4CAD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FRIEND_RELATION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28F54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user_high_id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7A8EC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41C4A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380CB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7ADAE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554AE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FRIEND_RELATION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921F7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requested_by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6470E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8F98E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9177C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257ED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23B9B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DIRECT_MESSAGE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4B096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relation_id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6A772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FRIEND_RELATION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48A28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relation_id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0262D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687DE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594F7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DIRECT_MESSAGE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B2A8A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sender_id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3039A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C0781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13A2F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0177F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35967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REVIEW_REACTION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BD6C1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review_id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64B5C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GAME_REVIEW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3A1F6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review_id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14C73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184E8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78359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REVIEW_REACTION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DB8FD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5FBE9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71651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08FE4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136C9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4C4D9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WORKSHOP_ITEM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C684F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4631C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42D82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00985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691DC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0D8E3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WORKSHOP_ITEM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7B9E8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creator_user_id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AB678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50A47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DF407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1D2CB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401C8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WORKSHOP_SUBSCRIPTION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295FD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workshop_item_id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E88FE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WORKSHOP_ITEM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05652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workshop_item_id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9F27C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684BB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3A896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WORKSHOP_SUBSCRIPTION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2F27A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A7E3B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2B945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33C5B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2DE85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5D2DA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USER_NOTIFICATION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C9D70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EF079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DF78E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F13EC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1833B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A6DCF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PLAYER_PROFILE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B779C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82392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FA1F0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14990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2E272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AEB34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PLAYER_PROFILE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AF257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showcase_game_id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C84CC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78913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E8ED3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5C99C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2513F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PLAYER_BADGE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927B0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0A73E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5EC28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ABA88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488DC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C2088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PLAYER_BADGE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6BDA3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badge_id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BC629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BADGE_CATALOG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02A71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badge_id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1C36C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23CF6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CA3B3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TRADE_OFFER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FF0BB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sender_id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28845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3DE43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01788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304EF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DB48E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TRADE_OFFER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13D2B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recipient_id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D19AB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D88ED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CB370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2A39E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76B88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TRADE_OFFER_ITEM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4D4F5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offer_id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580EF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TRADE_OFFER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CF9E1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offer_id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616D6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6C964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DED71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TRADE_OFFER_ITEM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92105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item_id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A0000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INVENTORY_ITEM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4B26C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item_id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54355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07B5F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7F522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TRADE_OFFER_ITEM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5991A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owner_id_at_create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191B5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FDBBA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1C41A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2C0B8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8DBC3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COMMUNITY_POST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4826A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author_id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E62BE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E94A5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28C21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5A013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60C7D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COMMUNITY_POST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EBBCC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64FC6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B64FC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7B661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1BD3D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E09A6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COMMUNITY_POST_REACTION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EF9E5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post_id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73427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COMMUNITY_POST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0556E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post_id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B57C5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06000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07CA0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COMMUNITY_POST_REACTION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CDB1B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C33FF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21A6B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7E40B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47FD3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FB371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DISCUSSION_TOPIC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14F95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CCB44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879F6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2A9F9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18077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F5E86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DISCUSSION_TOPIC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28346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author_id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C766C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BA399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9E989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247CD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69D2B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DISCUSSION_REPLY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17D16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topic_id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508BB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DISCUSSION_TOPIC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A01A4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topic_id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4FD01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71C48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E8A03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DISCUSSION_REPLY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A04BB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author_id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AA625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E9E68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D5E55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79F7B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AB810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DEMO_RESET_TABLE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825ED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run_id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44375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DEMO_RESET_RUN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D0ED2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run_id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B9D3E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  <w:tr w14:paraId="69370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C1993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DEMO_RESET_EVENT</w:t>
            </w:r>
          </w:p>
        </w:tc>
        <w:tc>
          <w:tcPr>
            <w:tcW w:w="1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AC2AA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run_id</w:t>
            </w:r>
          </w:p>
        </w:tc>
        <w:tc>
          <w:tcPr>
            <w:tcW w:w="204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2F8FC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DEMO_RESET_RUN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0B32F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run_id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A82B7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N:1</w:t>
            </w:r>
          </w:p>
        </w:tc>
      </w:tr>
    </w:tbl>
    <w:p w14:paraId="70D3CC0D">
      <w:pPr>
        <w:pStyle w:val="41"/>
        <w:spacing w:after="0"/>
      </w:pPr>
    </w:p>
    <w:p w14:paraId="1A61070E">
      <w:pPr>
        <w:pStyle w:val="2"/>
      </w:pPr>
      <w:bookmarkStart w:id="17" w:name="_Toc6620"/>
      <w:r>
        <w:t>逻辑设计</w:t>
      </w:r>
      <w:bookmarkEnd w:id="17"/>
    </w:p>
    <w:p w14:paraId="4D0656D8">
      <w:pPr>
        <w:pStyle w:val="3"/>
      </w:pPr>
      <w:bookmarkStart w:id="18" w:name="_Toc1740"/>
      <w:r>
        <w:t>关系模式</w:t>
      </w:r>
      <w:bookmarkEnd w:id="18"/>
    </w:p>
    <w:p w14:paraId="3854CAAD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最终关系模式包含 45 个关系。表名、主码和外码如下，复合主码与复合外码按 schema.sql 中的列顺序列出。</w:t>
      </w:r>
    </w:p>
    <w:p w14:paraId="4DD34E64">
      <w:pPr>
        <w:pStyle w:val="13"/>
        <w:keepNext/>
        <w:ind w:firstLine="0"/>
        <w:jc w:val="center"/>
      </w:pPr>
      <w:bookmarkStart w:id="19" w:name="tbl_3"/>
      <w:r>
        <w:rPr>
          <w:rFonts w:ascii="Times New Roman" w:hAnsi="Times New Roman" w:eastAsia="黑体"/>
          <w:sz w:val="20"/>
        </w:rPr>
        <w:t>表格 3-1  关系模式主码与外码</w:t>
      </w:r>
      <w:bookmarkEnd w:id="19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50691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10B94E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关系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5B122A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主码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B698DD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外码参照</w:t>
            </w:r>
          </w:p>
        </w:tc>
      </w:tr>
      <w:tr w14:paraId="60781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946DD7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B53FB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6F3A7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无</w:t>
            </w:r>
          </w:p>
        </w:tc>
      </w:tr>
      <w:tr w14:paraId="72CD1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3B349A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DEVELOPER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0A52F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dev_id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C13AA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无</w:t>
            </w:r>
          </w:p>
        </w:tc>
      </w:tr>
      <w:tr w14:paraId="7AE2E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990EB4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ADMIN_USER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BACD5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admin_id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55750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无</w:t>
            </w:r>
          </w:p>
        </w:tc>
      </w:tr>
      <w:tr w14:paraId="2ED67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60AC6D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WALLET_ACCOUNT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7C58C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wallet_id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5595F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 参照 PLAYER(user_id)</w:t>
            </w:r>
          </w:p>
        </w:tc>
      </w:tr>
      <w:tr w14:paraId="4D55A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C8332C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SYS_NOTICE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5D323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notice_id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6796A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无</w:t>
            </w:r>
          </w:p>
        </w:tc>
      </w:tr>
      <w:tr w14:paraId="10A44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F08408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GAME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54726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92546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dev_id 参照 DEVELOPER(dev_id)</w:t>
            </w:r>
          </w:p>
        </w:tc>
      </w:tr>
      <w:tr w14:paraId="79EBE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059CFC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GAME_ORDER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A2A05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order_id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0CC4F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 参照 PLAYER(user_id)</w:t>
            </w:r>
          </w:p>
        </w:tc>
      </w:tr>
      <w:tr w14:paraId="16FE0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52F9B3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ORDER_DETAIL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58FF3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detail_id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E5A49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order_id 参照 GAME_ORDER(order_id)；game_id 参照 GAME(game_id)</w:t>
            </w:r>
          </w:p>
        </w:tc>
      </w:tr>
      <w:tr w14:paraId="413DA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5BB301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ORDER_STATUS_LOG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8A908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log_id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3EC84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order_id 参照 GAME_ORDER(order_id)</w:t>
            </w:r>
          </w:p>
        </w:tc>
      </w:tr>
      <w:tr w14:paraId="48BD6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9B188E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PAYMENT_TRANSACTION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E2713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payment_id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3CC7B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order_id 参照 GAME_ORDER(order_id)</w:t>
            </w:r>
          </w:p>
        </w:tc>
      </w:tr>
      <w:tr w14:paraId="48FA4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0700BA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REFUND_TICKET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128A8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refund_id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F8E8C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order_id 参照 GAME_ORDER(order_id)</w:t>
            </w:r>
          </w:p>
        </w:tc>
      </w:tr>
      <w:tr w14:paraId="117F1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16328F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REFUND_DETAIL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37751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refund_detail_id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EA204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refund_id 参照 REFUND_TICKET(refund_id)；order_detail_id 参照 ORDER_DETAIL(detail_id)</w:t>
            </w:r>
          </w:p>
        </w:tc>
      </w:tr>
      <w:tr w14:paraId="7B3F7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9F43F1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REFUND_AUDIT_LOG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54A2E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audit_id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66B0A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refund_id 参照 REFUND_TICKET(refund_id)；operator_id 参照 ADMIN_USER(admin_id)</w:t>
            </w:r>
          </w:p>
        </w:tc>
      </w:tr>
      <w:tr w14:paraId="6C744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11949F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PLAYER_LIBRARY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34101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lib_id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2581C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 参照 PLAYER(user_id)；game_id 参照 GAME(game_id)</w:t>
            </w:r>
          </w:p>
        </w:tc>
      </w:tr>
      <w:tr w14:paraId="6EFA2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B83056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CDKEY_BATCH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1C3DD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batch_id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8F861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game_id 参照 GAME(game_id)</w:t>
            </w:r>
          </w:p>
        </w:tc>
      </w:tr>
      <w:tr w14:paraId="3386B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B04B32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CDKEY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FFB5A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cdkey_hash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0212B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batch_id 参照 CDKEY_BATCH(batch_id)</w:t>
            </w:r>
          </w:p>
        </w:tc>
      </w:tr>
      <w:tr w14:paraId="77185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F2E048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CDKEY_REDEEM_LOG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C4EBA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log_id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63CCC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 参照 PLAYER(user_id)；cdkey_hash 参照 CDKEY(cdkey_hash)</w:t>
            </w:r>
          </w:p>
        </w:tc>
      </w:tr>
      <w:tr w14:paraId="50658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F4EE9B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GAME_REVIEW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D709B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review_id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00906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 参照 PLAYER(user_id)；game_id 参照 GAME(game_id)</w:t>
            </w:r>
          </w:p>
        </w:tc>
      </w:tr>
      <w:tr w14:paraId="1D462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7D1514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REVIEW_VERSION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213A3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version_id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5A968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review_id 参照 GAME_REVIEW(review_id)</w:t>
            </w:r>
          </w:p>
        </w:tc>
      </w:tr>
      <w:tr w14:paraId="27E48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B09CCB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ACHIEVEMENT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C1D4A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ach_id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E1C35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game_id 参照 GAME(game_id)</w:t>
            </w:r>
          </w:p>
        </w:tc>
      </w:tr>
      <w:tr w14:paraId="7118D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3743CB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PLAYER_ACHIEVEMENT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5F702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unlock_id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E558D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 参照 PLAYER(user_id)；ach_id 参照 ACHIEVEMENT(ach_id)</w:t>
            </w:r>
          </w:p>
        </w:tc>
      </w:tr>
      <w:tr w14:paraId="6EDC7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FAAFE2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ITEM_TEMPLATE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B4A5B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template_id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4EDD0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game_id 参照 GAME(game_id)</w:t>
            </w:r>
          </w:p>
        </w:tc>
      </w:tr>
      <w:tr w14:paraId="3C808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320E23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INVENTORY_ITEM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C6A06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item_id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7F030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template_id 参照 ITEM_TEMPLATE(template_id)；user_id 参照 PLAYER(user_id)</w:t>
            </w:r>
          </w:p>
        </w:tc>
      </w:tr>
      <w:tr w14:paraId="56ECF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5EE343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MARKET_ORDER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B13D9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market_order_id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3123B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 参照 PLAYER(user_id)；template_id 参照 ITEM_TEMPLATE(template_id)；item_id 参照 INVENTORY_ITEM(item_id)</w:t>
            </w:r>
          </w:p>
        </w:tc>
      </w:tr>
      <w:tr w14:paraId="0CF7D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DABD5F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MARKET_TRADE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8AA7E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trade_id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BAA38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buy_order_id 参照 MARKET_ORDER(market_order_id)；sell_order_id 参照 MARKET_ORDER(market_order_id)；template_id 参照 ITEM_TEMPLATE(template_id)；item_id 参照 INVENTORY_ITEM(item_id)；buyer_id 参照 PLAYER(user_id)；seller_id 参照 PLAYER(user_id)</w:t>
            </w:r>
          </w:p>
        </w:tc>
      </w:tr>
      <w:tr w14:paraId="4E693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D75738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ITEM_TRANSFER_LEDGER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55D43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transfer_id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62479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item_id 参照 INVENTORY_ITEM(item_id)；from_user_id 参照 PLAYER(user_id)；to_user_id 参照 PLAYER(user_id)</w:t>
            </w:r>
          </w:p>
        </w:tc>
      </w:tr>
      <w:tr w14:paraId="329A6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28FAB2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WALLET_TRANSACTION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BC724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txn_id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C9737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wallet_id 参照 WALLET_ACCOUNT(wallet_id)</w:t>
            </w:r>
          </w:p>
        </w:tc>
      </w:tr>
      <w:tr w14:paraId="0042E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7A7F62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FRIEND_RELATION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E3FCA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relation_id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502C4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user_low_id 参照 PLAYER(user_id)；user_high_id 参照 PLAYER(user_id)；requested_by 参照 PLAYER(user_id)</w:t>
            </w:r>
          </w:p>
        </w:tc>
      </w:tr>
      <w:tr w14:paraId="12737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4C1AAF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DIRECT_MESSAGE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B1B91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message_id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A5E8C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relation_id 参照 FRIEND_RELATION(relation_id)；sender_id 参照 PLAYER(user_id)</w:t>
            </w:r>
          </w:p>
        </w:tc>
      </w:tr>
      <w:tr w14:paraId="52CDF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843D9B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REVIEW_REACTION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A9E16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review_id, user_id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4283D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review_id 参照 GAME_REVIEW(review_id)；user_id 参照 PLAYER(user_id)</w:t>
            </w:r>
          </w:p>
        </w:tc>
      </w:tr>
      <w:tr w14:paraId="3ACEF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4DC692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WORKSHOP_ITEM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AEB73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workshop_item_id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79AA3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game_id 参照 GAME(game_id)；creator_user_id 参照 PLAYER(user_id)</w:t>
            </w:r>
          </w:p>
        </w:tc>
      </w:tr>
      <w:tr w14:paraId="3C6F1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CC5992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WORKSHOP_SUBSCRIPTION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0BEDB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workshop_item_id, user_id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20387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workshop_item_id 参照 WORKSHOP_ITEM(workshop_item_id)；user_id 参照 PLAYER(user_id)</w:t>
            </w:r>
          </w:p>
        </w:tc>
      </w:tr>
      <w:tr w14:paraId="4F21A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EA6D35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USER_NOTIFICATION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4618F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notification_id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D3133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 参照 PLAYER(user_id)</w:t>
            </w:r>
          </w:p>
        </w:tc>
      </w:tr>
      <w:tr w14:paraId="668D8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9F3655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PLAYER_PROFILE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77E17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826B8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 参照 PLAYER(user_id)；showcase_game_id 参照 GAME(game_id)</w:t>
            </w:r>
          </w:p>
        </w:tc>
      </w:tr>
      <w:tr w14:paraId="2E905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F69D16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BADGE_CATALOG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0FA11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badge_id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D6B8A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无</w:t>
            </w:r>
          </w:p>
        </w:tc>
      </w:tr>
      <w:tr w14:paraId="211FF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553510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PLAYER_BADGE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99832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user_id, badge_id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F8851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user_id 参照 PLAYER(user_id)；badge_id 参照 BADGE_CATALOG(badge_id)</w:t>
            </w:r>
          </w:p>
        </w:tc>
      </w:tr>
      <w:tr w14:paraId="0C6B8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C614EB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TRADE_OFFER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4A615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offer_id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6BBA9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sender_id 参照 PLAYER(user_id)；recipient_id 参照 PLAYER(user_id)</w:t>
            </w:r>
          </w:p>
        </w:tc>
      </w:tr>
      <w:tr w14:paraId="4FB51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D282B3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TRADE_OFFER_ITEM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164D0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offer_id, item_id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3CD6D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offer_id 参照 TRADE_OFFER(offer_id)；item_id 参照 INVENTORY_ITEM(item_id)；owner_id_at_create 参照 PLAYER(user_id)</w:t>
            </w:r>
          </w:p>
        </w:tc>
      </w:tr>
      <w:tr w14:paraId="4A0A8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92C605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COMMUNITY_POST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C26BB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post_id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6081A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author_id 参照 PLAYER(user_id)；game_id 参照 GAME(game_id)</w:t>
            </w:r>
          </w:p>
        </w:tc>
      </w:tr>
      <w:tr w14:paraId="349D5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421FA3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COMMUNITY_POST_REACTION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9D9F6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post_id, user_id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AF8FC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post_id 参照 COMMUNITY_POST(post_id)；user_id 参照 PLAYER(user_id)</w:t>
            </w:r>
          </w:p>
        </w:tc>
      </w:tr>
      <w:tr w14:paraId="3733C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C42CA1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DISCUSSION_TOPIC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AEFAB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topic_id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602CB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game_id 参照 GAME(game_id)；author_id 参照 PLAYER(user_id)</w:t>
            </w:r>
          </w:p>
        </w:tc>
      </w:tr>
      <w:tr w14:paraId="29345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43C532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DISCUSSION_REPLY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0F5B0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reply_id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277DD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topic_id 参照 DISCUSSION_TOPIC(topic_id)；author_id 参照 PLAYER(user_id)</w:t>
            </w:r>
          </w:p>
        </w:tc>
      </w:tr>
      <w:tr w14:paraId="1F671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6ACAFD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DEMO_RESET_RUN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ABC4F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run_id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518E5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无</w:t>
            </w:r>
          </w:p>
        </w:tc>
      </w:tr>
      <w:tr w14:paraId="30484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AFF7BF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DEMO_RESET_TABLE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46E06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run_id, table_order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BAB2D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run_id 参照 DEMO_RESET_RUN(run_id)</w:t>
            </w:r>
          </w:p>
        </w:tc>
      </w:tr>
      <w:tr w14:paraId="33D72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F8F7F7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DEMO_RESET_EVENT</w:t>
            </w:r>
          </w:p>
        </w:tc>
        <w:tc>
          <w:tcPr>
            <w:tcW w:w="192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7378E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event_id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0CB18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4"/>
              </w:rPr>
              <w:t>run_id 参照 DEMO_RESET_RUN(run_id)</w:t>
            </w:r>
          </w:p>
        </w:tc>
      </w:tr>
    </w:tbl>
    <w:p w14:paraId="280F5247">
      <w:pPr>
        <w:pStyle w:val="41"/>
        <w:spacing w:after="0"/>
      </w:pPr>
    </w:p>
    <w:p w14:paraId="5F27DC92">
      <w:pPr>
        <w:pStyle w:val="3"/>
      </w:pPr>
      <w:bookmarkStart w:id="20" w:name="_Toc8710"/>
      <w:r>
        <w:t>表结构设计</w:t>
      </w:r>
      <w:bookmarkEnd w:id="20"/>
    </w:p>
    <w:p w14:paraId="0910645E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以下字段定义由最终 schema.sql 解析生成。数据类型、长度、空值、默认值和键约束与提交脚本一致。</w:t>
      </w:r>
    </w:p>
    <w:p w14:paraId="686AFD4D">
      <w:pPr>
        <w:pStyle w:val="4"/>
      </w:pPr>
      <w:bookmarkStart w:id="21" w:name="_Toc17007"/>
      <w:r>
        <w:t>PLAYER 表</w:t>
      </w:r>
      <w:bookmarkEnd w:id="21"/>
    </w:p>
    <w:p w14:paraId="6F9D665B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玩家账号、昵称、密码哈希与状态</w:t>
      </w:r>
    </w:p>
    <w:p w14:paraId="5F5A7108">
      <w:pPr>
        <w:pStyle w:val="13"/>
        <w:keepNext/>
        <w:ind w:firstLine="0"/>
        <w:jc w:val="center"/>
      </w:pPr>
      <w:bookmarkStart w:id="22" w:name="tbl_4"/>
      <w:r>
        <w:rPr>
          <w:rFonts w:ascii="Times New Roman" w:hAnsi="Times New Roman" w:eastAsia="黑体"/>
          <w:sz w:val="20"/>
        </w:rPr>
        <w:t>表格 3-2  PLAYER 表结构</w:t>
      </w:r>
      <w:bookmarkEnd w:id="22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7B213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BF04C3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532554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6AE7C6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447BBA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FB2692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D3152C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029B5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C5D48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user_id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81AF4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3C586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3BDAB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19F5B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06EE9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5DF6C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1BE43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account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95A19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AA7EE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50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ECE80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88501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B2EDB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唯一</w:t>
            </w:r>
          </w:p>
        </w:tc>
      </w:tr>
      <w:tr w14:paraId="6E488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8C4A4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password_hash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9B431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B5514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256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373F2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2A036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FC563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0D635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8813A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nickname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D8F86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B56FE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50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D42CC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EEA75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4D518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2B611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6FB7E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credit_score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60B8A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E46EF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B1AF4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3FF0B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100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147DE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CK_PLAYER_CREDIT</w:t>
            </w:r>
          </w:p>
        </w:tc>
      </w:tr>
      <w:tr w14:paraId="68E22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5FBB5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status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910FA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7F6B5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FB7F0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2A4EC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'NORMAL'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AF8C0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CK_PLAYER_STATUS</w:t>
            </w:r>
          </w:p>
        </w:tc>
      </w:tr>
      <w:tr w14:paraId="3EFE8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7B134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version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6D373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CBE0B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E6CD5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FD3AE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0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1C4DB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29677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53360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create_time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845DA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78D2D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F8BA5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BB4BD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B8C1C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4EC92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F59CA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update_time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7EBD4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01360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68883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AA1B8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0CD0B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6C779A4D">
      <w:pPr>
        <w:pStyle w:val="41"/>
        <w:spacing w:after="0"/>
      </w:pPr>
    </w:p>
    <w:p w14:paraId="67E839A4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唯一约束：UK_PLAYER_ACCOUNT(account) 检查约束：CK_PLAYER_CREDIT: credit_score BETWEEN 0 AND 100；CK_PLAYER_STATUS: status IN ('NORMAL', 'FROZEN')</w:t>
      </w:r>
    </w:p>
    <w:p w14:paraId="4BC74629">
      <w:pPr>
        <w:pStyle w:val="4"/>
      </w:pPr>
      <w:bookmarkStart w:id="23" w:name="_Toc606"/>
      <w:r>
        <w:t>DEVELOPER 表</w:t>
      </w:r>
      <w:bookmarkEnd w:id="23"/>
    </w:p>
    <w:p w14:paraId="79676C68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开发商账号、名称与状态</w:t>
      </w:r>
    </w:p>
    <w:p w14:paraId="2D99CC87">
      <w:pPr>
        <w:pStyle w:val="13"/>
        <w:keepNext/>
        <w:ind w:firstLine="0"/>
        <w:jc w:val="center"/>
      </w:pPr>
      <w:bookmarkStart w:id="24" w:name="tbl_5"/>
      <w:r>
        <w:rPr>
          <w:rFonts w:ascii="Times New Roman" w:hAnsi="Times New Roman" w:eastAsia="黑体"/>
          <w:sz w:val="20"/>
        </w:rPr>
        <w:t>表格 3-3  DEVELOPER 表结构</w:t>
      </w:r>
      <w:bookmarkEnd w:id="24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3908C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083FF2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21DF1A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69D6EC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BF7F68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D2AB4E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9F0A6C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2A10F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19C41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dev_id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A97E5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E18B1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E61F0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9FE67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2CBF9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0E691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93EFD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company_name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F82B9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280EA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DAC29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42A2B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61EAF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6DC99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99FF8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tax_id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ED4ED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D7318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50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9A3E8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2AB47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B3050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唯一</w:t>
            </w:r>
          </w:p>
        </w:tc>
      </w:tr>
      <w:tr w14:paraId="6D59F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B24A2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contact_email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7ACC7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05452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95677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CE5D2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DF4D3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3FE7F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63FF6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password_hash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DF39C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AF67C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256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329E9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B3A0B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4DD5F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2868D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1075A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status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25186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ED445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DAAC8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2AC48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'PENDING'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5EB17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CK_DEVELOPER_STATUS</w:t>
            </w:r>
          </w:p>
        </w:tc>
      </w:tr>
      <w:tr w14:paraId="7F164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01B41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join_time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B2D2E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6E987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F60E5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17EA3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133EB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7E057E12">
      <w:pPr>
        <w:pStyle w:val="41"/>
        <w:spacing w:after="0"/>
      </w:pPr>
    </w:p>
    <w:p w14:paraId="031ECDEE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唯一约束：UK_DEVELOPER_TAX_ID(tax_id) 检查约束：CK_DEVELOPER_STATUS: status IN ('PENDING', 'APPROVED', 'REJECTED')</w:t>
      </w:r>
    </w:p>
    <w:p w14:paraId="498571BC">
      <w:pPr>
        <w:pStyle w:val="4"/>
      </w:pPr>
      <w:bookmarkStart w:id="25" w:name="_Toc14528"/>
      <w:r>
        <w:t>ADMIN_USER 表</w:t>
      </w:r>
      <w:bookmarkEnd w:id="25"/>
    </w:p>
    <w:p w14:paraId="6E9ACE0D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管理员账号、密码哈希与管理角色</w:t>
      </w:r>
    </w:p>
    <w:p w14:paraId="60556A89">
      <w:pPr>
        <w:pStyle w:val="13"/>
        <w:keepNext/>
        <w:ind w:firstLine="0"/>
        <w:jc w:val="center"/>
      </w:pPr>
      <w:bookmarkStart w:id="26" w:name="tbl_6"/>
      <w:r>
        <w:rPr>
          <w:rFonts w:ascii="Times New Roman" w:hAnsi="Times New Roman" w:eastAsia="黑体"/>
          <w:sz w:val="20"/>
        </w:rPr>
        <w:t>表格 3-4  ADMIN_USER 表结构</w:t>
      </w:r>
      <w:bookmarkEnd w:id="26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40F17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89F0A1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9792F3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379B70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4AD950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ABC071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09C7BB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77202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896A2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admin_id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10DDC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26511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47D56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51A4C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F08DE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52B18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14808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account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86076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C3072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50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D69B4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257A1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E8F56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唯一</w:t>
            </w:r>
          </w:p>
        </w:tc>
      </w:tr>
      <w:tr w14:paraId="23157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C4CE2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password_hash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D47FD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88FBF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256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73F8F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C4BF7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E725B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20473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DFE59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role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00D76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41D62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50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024B5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F7676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4B1FB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CK_ADMIN_ROLE</w:t>
            </w:r>
          </w:p>
        </w:tc>
      </w:tr>
      <w:tr w14:paraId="33262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86D94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create_time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EAD0D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4DA92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DDE8A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B6F5B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C97D2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3F3846F4">
      <w:pPr>
        <w:pStyle w:val="41"/>
        <w:spacing w:after="0"/>
      </w:pPr>
    </w:p>
    <w:p w14:paraId="520783D2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唯一约束：UK_ADMIN_ACCOUNT(account) 检查约束：CK_ADMIN_ROLE: role IN ('SUPER_ADMIN', 'AUDITOR', 'RISK_ADMIN', 'CUSTOMER_SERVICE')</w:t>
      </w:r>
    </w:p>
    <w:p w14:paraId="631425E1">
      <w:pPr>
        <w:pStyle w:val="4"/>
      </w:pPr>
      <w:bookmarkStart w:id="27" w:name="_Toc26107"/>
      <w:r>
        <w:t>WALLET_ACCOUNT 表</w:t>
      </w:r>
      <w:bookmarkEnd w:id="27"/>
    </w:p>
    <w:p w14:paraId="44167ED5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玩家可用余额与冻结余额唯一真相</w:t>
      </w:r>
    </w:p>
    <w:p w14:paraId="44DF4BA1">
      <w:pPr>
        <w:pStyle w:val="13"/>
        <w:keepNext/>
        <w:ind w:firstLine="0"/>
        <w:jc w:val="center"/>
      </w:pPr>
      <w:bookmarkStart w:id="28" w:name="tbl_7"/>
      <w:r>
        <w:rPr>
          <w:rFonts w:ascii="Times New Roman" w:hAnsi="Times New Roman" w:eastAsia="黑体"/>
          <w:sz w:val="20"/>
        </w:rPr>
        <w:t>表格 3-5  WALLET_ACCOUNT 表结构</w:t>
      </w:r>
      <w:bookmarkEnd w:id="28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37165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A786D1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BFA498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D2A15B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F28FD8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595E9A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B60567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0E7DF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98B75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wallet_id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85702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838CC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1535D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4D056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D4D05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7ADDF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51031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user_id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9A98C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691B2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18146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55D28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0B1FD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PLAYER(user_id)；唯一</w:t>
            </w:r>
          </w:p>
        </w:tc>
      </w:tr>
      <w:tr w14:paraId="052C7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B87CD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available_balance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49EFA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CC548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10,2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B7178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F43B8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0.00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12C0A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CK_WALLET_AVAIL</w:t>
            </w:r>
          </w:p>
        </w:tc>
      </w:tr>
      <w:tr w14:paraId="1D22A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E9577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frozen_balance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DCA44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7A6DE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10,2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9CAC1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BF1A3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0.00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3AEFE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CK_WALLET_FROZEN</w:t>
            </w:r>
          </w:p>
        </w:tc>
      </w:tr>
      <w:tr w14:paraId="13223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29EA5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version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9002F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E219C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F715C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A0CBC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0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04D26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7A24E21A">
      <w:pPr>
        <w:pStyle w:val="41"/>
        <w:spacing w:after="0"/>
      </w:pPr>
    </w:p>
    <w:p w14:paraId="5B7E34E6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唯一约束：UK_WALLET_USER(user_id) 检查约束：CK_WALLET_AVAIL: available_balance &gt;= 0；CK_WALLET_FROZEN: frozen_balance &gt;= 0</w:t>
      </w:r>
    </w:p>
    <w:p w14:paraId="6923B4DA">
      <w:pPr>
        <w:pStyle w:val="4"/>
      </w:pPr>
      <w:bookmarkStart w:id="29" w:name="_Toc5209"/>
      <w:r>
        <w:t>SYS_NOTICE 表</w:t>
      </w:r>
      <w:bookmarkEnd w:id="29"/>
    </w:p>
    <w:p w14:paraId="6B7DD598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平台公告、发布时间和排序</w:t>
      </w:r>
    </w:p>
    <w:p w14:paraId="56CD709A">
      <w:pPr>
        <w:pStyle w:val="13"/>
        <w:keepNext/>
        <w:ind w:firstLine="0"/>
        <w:jc w:val="center"/>
      </w:pPr>
      <w:bookmarkStart w:id="30" w:name="tbl_8"/>
      <w:r>
        <w:rPr>
          <w:rFonts w:ascii="Times New Roman" w:hAnsi="Times New Roman" w:eastAsia="黑体"/>
          <w:sz w:val="20"/>
        </w:rPr>
        <w:t>表格 3-6  SYS_NOTICE 表结构</w:t>
      </w:r>
      <w:bookmarkEnd w:id="30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2C8D0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316B76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43CEB4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E3C763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34724A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01B5AD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57C5C0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0CFA3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E9F72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notice_id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52243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87664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8D748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025BD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5872E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2701B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B50CE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publisher_type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40C32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8C978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81BFE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64002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95758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CK_NOTICE_PUBLISHER</w:t>
            </w:r>
          </w:p>
        </w:tc>
      </w:tr>
      <w:tr w14:paraId="70F32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EE969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publisher_id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9EA36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182A5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FC0B2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7B5B6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BF460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71385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219C4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title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E7FBC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84698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9D9CE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68B0D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AE285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157D6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E7223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content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855D8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CLOB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EC346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8C4A4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F826B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7AA7D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1A1D6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42476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priority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A9579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114CB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D2AC3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0547C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0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20AD8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CK_NOTICE_PRIORITY</w:t>
            </w:r>
          </w:p>
        </w:tc>
      </w:tr>
      <w:tr w14:paraId="66763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A0713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status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566DF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442DD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ED542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B43CF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'DRAFT'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63C38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CK_NOTICE_STATUS</w:t>
            </w:r>
          </w:p>
        </w:tc>
      </w:tr>
      <w:tr w14:paraId="377A1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11B57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publish_time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365EA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D4EB4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CD7CF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FF35B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FAF84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56ED0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41365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expire_time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83F03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80468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A624D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D803F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D8953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0322E6EA">
      <w:pPr>
        <w:pStyle w:val="41"/>
        <w:spacing w:after="0"/>
      </w:pPr>
    </w:p>
    <w:p w14:paraId="5567D35A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检查约束：CK_NOTICE_PUBLISHER: publisher_type IN ('SYSTEM', 'ADMIN', 'DEVELOPER')；CK_NOTICE_PRIORITY: priority BETWEEN 0 AND 9；CK_NOTICE_STATUS: status IN ('DRAFT', 'PUBLISHED', 'EXPIRED', 'REVOKED')</w:t>
      </w:r>
    </w:p>
    <w:p w14:paraId="520D6F33">
      <w:pPr>
        <w:pStyle w:val="4"/>
      </w:pPr>
      <w:bookmarkStart w:id="31" w:name="_Toc12671"/>
      <w:r>
        <w:t>GAME 表</w:t>
      </w:r>
      <w:bookmarkEnd w:id="31"/>
    </w:p>
    <w:p w14:paraId="3B3D4A84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游戏归属、定价及 ONLINE/OFFLINE 状态</w:t>
      </w:r>
    </w:p>
    <w:p w14:paraId="6CB2605E">
      <w:pPr>
        <w:pStyle w:val="13"/>
        <w:keepNext/>
        <w:ind w:firstLine="0"/>
        <w:jc w:val="center"/>
      </w:pPr>
      <w:bookmarkStart w:id="32" w:name="tbl_9"/>
      <w:r>
        <w:rPr>
          <w:rFonts w:ascii="Times New Roman" w:hAnsi="Times New Roman" w:eastAsia="黑体"/>
          <w:sz w:val="20"/>
        </w:rPr>
        <w:t>表格 3-7  GAME 表结构</w:t>
      </w:r>
      <w:bookmarkEnd w:id="32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381B0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41F44C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E37240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36ECEE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EDDBF8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5DF302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7751BD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27A86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75FB4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game_id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491D5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D8B6C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3A920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CEF1E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A1FF9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36A55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0EDDE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dev_id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100E7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5E406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579CB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29300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189A0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DEVELOPER(dev_id)</w:t>
            </w:r>
          </w:p>
        </w:tc>
      </w:tr>
      <w:tr w14:paraId="0C0FE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62F5E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game_name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4D17C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F3DFC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AFE34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A5C35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B237C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4BC66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A6DDE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base_price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224A9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2E5A1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10,2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A4F8A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6A78E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90752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CK_GAME_PRICE</w:t>
            </w:r>
          </w:p>
        </w:tc>
      </w:tr>
      <w:tr w14:paraId="3CE42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B3BE7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discount_rate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C6E42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78B84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3,2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51F7F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CBF5B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1.00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CF9ED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CK_GAME_DISCOUNT</w:t>
            </w:r>
          </w:p>
        </w:tc>
      </w:tr>
      <w:tr w14:paraId="153D8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44005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release_date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034A3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DATE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DCED1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A9158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FC253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73BEB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2FC0A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68406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reputation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4D9B3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1A49E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97F8F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6B84C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53051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CK_GAME_REPUTATION</w:t>
            </w:r>
          </w:p>
        </w:tc>
      </w:tr>
      <w:tr w14:paraId="77B85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92378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status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E297A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F4C9F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D88B2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8EC1F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'OFFLINE'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8E9C9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CK_GAME_STATUS</w:t>
            </w:r>
          </w:p>
        </w:tc>
      </w:tr>
    </w:tbl>
    <w:p w14:paraId="1AAAB313">
      <w:pPr>
        <w:pStyle w:val="41"/>
        <w:spacing w:after="0"/>
      </w:pPr>
    </w:p>
    <w:p w14:paraId="3EAE065D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检查约束：CK_GAME_PRICE: base_price &gt;= 0；CK_GAME_DISCOUNT: discount_rate BETWEEN 0 AND 1；CK_GAME_STATUS: status IN ('ONLINE', 'OFFLINE')；CK_GAME_REPUTATION: reputation IS NULL OR reputation IN ('OVERWHELMINGLY_POSITIVE', 'VERY_POSITIVE', 'MOSTLY_POSITIVE', 'MIXED', 'NEGATIVE')</w:t>
      </w:r>
    </w:p>
    <w:p w14:paraId="34DAECE9">
      <w:pPr>
        <w:pStyle w:val="4"/>
      </w:pPr>
      <w:bookmarkStart w:id="33" w:name="_Toc16893"/>
      <w:r>
        <w:t>GAME_ORDER 表</w:t>
      </w:r>
      <w:bookmarkEnd w:id="33"/>
    </w:p>
    <w:p w14:paraId="7C9938FE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游戏订单头、金额与状态</w:t>
      </w:r>
    </w:p>
    <w:p w14:paraId="64294DB4">
      <w:pPr>
        <w:pStyle w:val="13"/>
        <w:keepNext/>
        <w:ind w:firstLine="0"/>
        <w:jc w:val="center"/>
      </w:pPr>
      <w:bookmarkStart w:id="34" w:name="tbl_10"/>
      <w:r>
        <w:rPr>
          <w:rFonts w:ascii="Times New Roman" w:hAnsi="Times New Roman" w:eastAsia="黑体"/>
          <w:sz w:val="20"/>
        </w:rPr>
        <w:t>表格 3-8  GAME_ORDER 表结构</w:t>
      </w:r>
      <w:bookmarkEnd w:id="34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0E595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473667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1C7790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A5EBBA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208E3E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1995F3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2B4B07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7A56F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7A6FF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order_id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77A0A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A6B16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083D5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5C683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45874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4FB48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321A4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user_id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E52F0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AD057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6B364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43A1E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D7FAF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PLAYER(user_id)</w:t>
            </w:r>
          </w:p>
        </w:tc>
      </w:tr>
      <w:tr w14:paraId="0279D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60026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total_amount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AB3A4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4393E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10,2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9265E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F70B8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39EAF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CK_ORDER_AMOUNT</w:t>
            </w:r>
          </w:p>
        </w:tc>
      </w:tr>
      <w:tr w14:paraId="4BD37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96DDB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order_type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61F52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CF017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8E01A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1F754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7780D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CK_ORDER_TYPE</w:t>
            </w:r>
          </w:p>
        </w:tc>
      </w:tr>
      <w:tr w14:paraId="6FBB1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D3DDF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order_status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587DE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E0F73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FCB2C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F4604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'CREATED'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CBC2D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CK_ORDER_STATUS</w:t>
            </w:r>
          </w:p>
        </w:tc>
      </w:tr>
      <w:tr w14:paraId="40AED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B02A8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payment_status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7E53B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936A2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99DB3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3C7B0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'UNPAID'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3E038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CK_ORDER_PAY_STATUS</w:t>
            </w:r>
          </w:p>
        </w:tc>
      </w:tr>
      <w:tr w14:paraId="02173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DF507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idempotency_key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618A3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EB17F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64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39C22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BA13E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D5CAD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唯一</w:t>
            </w:r>
          </w:p>
        </w:tc>
      </w:tr>
      <w:tr w14:paraId="19EBD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2AFF9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expire_time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930B8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8A120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D93A5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A738C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91EEF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2B476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F829A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create_time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5EECB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4EFD3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682E3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5FAAB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FE203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4544CCF9">
      <w:pPr>
        <w:pStyle w:val="41"/>
        <w:spacing w:after="0"/>
      </w:pPr>
    </w:p>
    <w:p w14:paraId="3CA497B8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唯一约束：UK_ORDER_IDEMPOTENCY(idempotency_key) 检查约束：CK_ORDER_AMOUNT: total_amount &gt;= 0；CK_ORDER_TYPE: order_type IN ('BUY_GAME', 'RECHARGE')；CK_ORDER_STATUS: order_status IN ('CREATED', 'CLOSED', 'COMPLETED', 'REFUNDING')；CK_ORDER_PAY_STATUS: payment_status IN ('UNPAID', 'PAID', 'PARTIAL_REFUNDED', 'REFUNDED')</w:t>
      </w:r>
    </w:p>
    <w:p w14:paraId="28239045">
      <w:pPr>
        <w:pStyle w:val="4"/>
      </w:pPr>
      <w:bookmarkStart w:id="35" w:name="_Toc30373"/>
      <w:r>
        <w:t>ORDER_DETAIL 表</w:t>
      </w:r>
      <w:bookmarkEnd w:id="35"/>
    </w:p>
    <w:p w14:paraId="771928A3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订单游戏明细和成交价</w:t>
      </w:r>
    </w:p>
    <w:p w14:paraId="17BC0C00">
      <w:pPr>
        <w:pStyle w:val="13"/>
        <w:keepNext/>
        <w:ind w:firstLine="0"/>
        <w:jc w:val="center"/>
      </w:pPr>
      <w:bookmarkStart w:id="36" w:name="tbl_11"/>
      <w:r>
        <w:rPr>
          <w:rFonts w:ascii="Times New Roman" w:hAnsi="Times New Roman" w:eastAsia="黑体"/>
          <w:sz w:val="20"/>
        </w:rPr>
        <w:t>表格 3-9  ORDER_DETAIL 表结构</w:t>
      </w:r>
      <w:bookmarkEnd w:id="36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6FCF9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B3A95D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5EB18D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A2BDA7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56438B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81A85E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D6D82B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756F6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90F25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detail_id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14CF5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DA4F9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51A4B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455DD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94859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391E5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D7588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order_id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35638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432D0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41831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FCA7B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E1EA1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GAME_ORDER(order_id)；唯一</w:t>
            </w:r>
          </w:p>
        </w:tc>
      </w:tr>
      <w:tr w14:paraId="784A6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144AD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game_id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0E6A3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F5A17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E5FEF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B8BDD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A6C33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GAME(game_id)；唯一</w:t>
            </w:r>
          </w:p>
        </w:tc>
      </w:tr>
      <w:tr w14:paraId="3314D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E7D1E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original_price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6B070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4FB53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10,2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CB73A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7571B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AF872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CK_DETAIL_ORIG_PRICE</w:t>
            </w:r>
          </w:p>
        </w:tc>
      </w:tr>
      <w:tr w14:paraId="328A8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8C815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discount_amount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7F065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54732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10,2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26A01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A82B2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BC77C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CK_DETAIL_DISCOUNT</w:t>
            </w:r>
          </w:p>
        </w:tc>
      </w:tr>
      <w:tr w14:paraId="408D0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2C826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payable_amount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C67BA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F7048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10,2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FAF68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BAEF9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E4FDD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CK_DETAIL_PAYABLE、CK_DETAIL_REFUND</w:t>
            </w:r>
          </w:p>
        </w:tc>
      </w:tr>
      <w:tr w14:paraId="58662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58B01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refund_amount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B6650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53A34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10,2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A9165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04B17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0.00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A9A5E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CK_DETAIL_REFUND</w:t>
            </w:r>
          </w:p>
        </w:tc>
      </w:tr>
    </w:tbl>
    <w:p w14:paraId="177980CF">
      <w:pPr>
        <w:pStyle w:val="41"/>
        <w:spacing w:after="0"/>
      </w:pPr>
    </w:p>
    <w:p w14:paraId="1807BC63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唯一约束：UK_ORDER_GAME(order_id, game_id) 检查约束：CK_DETAIL_ORIG_PRICE: original_price &gt;= 0；CK_DETAIL_DISCOUNT: discount_amount &gt;= 0；CK_DETAIL_PAYABLE: payable_amount &gt;= 0；CK_DETAIL_REFUND: refund_amount &gt;= 0 AND refund_amount &lt;= payable_amount</w:t>
      </w:r>
    </w:p>
    <w:p w14:paraId="607AA2F3">
      <w:pPr>
        <w:pStyle w:val="4"/>
      </w:pPr>
      <w:bookmarkStart w:id="37" w:name="_Toc3187"/>
      <w:r>
        <w:t>ORDER_STATUS_LOG 表</w:t>
      </w:r>
      <w:bookmarkEnd w:id="37"/>
    </w:p>
    <w:p w14:paraId="493808FA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订单状态变更历史</w:t>
      </w:r>
    </w:p>
    <w:p w14:paraId="763144AE">
      <w:pPr>
        <w:pStyle w:val="13"/>
        <w:keepNext/>
        <w:ind w:firstLine="0"/>
        <w:jc w:val="center"/>
      </w:pPr>
      <w:bookmarkStart w:id="38" w:name="tbl_12"/>
      <w:r>
        <w:rPr>
          <w:rFonts w:ascii="Times New Roman" w:hAnsi="Times New Roman" w:eastAsia="黑体"/>
          <w:sz w:val="20"/>
        </w:rPr>
        <w:t>表格 3-10  ORDER_STATUS_LOG 表结构</w:t>
      </w:r>
      <w:bookmarkEnd w:id="38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34735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E14DFD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0FC520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0395D1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97EFE8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033D19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9615E6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45B87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9BE5C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log_id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3C6F2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34253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C1095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F9C17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89701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15765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E3230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order_id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32896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A6BA7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4D071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0EE35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186E5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GAME_ORDER(order_id)</w:t>
            </w:r>
          </w:p>
        </w:tc>
      </w:tr>
      <w:tr w14:paraId="7332A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8028C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from_status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F5830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87BC4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A84E2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D5BF1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2E400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CK_ORDER_LOG_FROM</w:t>
            </w:r>
          </w:p>
        </w:tc>
      </w:tr>
      <w:tr w14:paraId="32873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CE469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to_status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149E0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AD7B1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C8817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CD713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0CCAE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CK_ORDER_LOG_TO</w:t>
            </w:r>
          </w:p>
        </w:tc>
      </w:tr>
      <w:tr w14:paraId="46494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0654F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create_time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CA2D1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DE9F6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06F4D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88092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4F825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72F8ACBF">
      <w:pPr>
        <w:pStyle w:val="41"/>
        <w:spacing w:after="0"/>
      </w:pPr>
    </w:p>
    <w:p w14:paraId="31849A13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检查约束：CK_ORDER_LOG_TO: to_status IN ('CREATED', 'CLOSED', 'COMPLETED', 'REFUNDING')；CK_ORDER_LOG_FROM: from_status IS NULL OR from_status IN ('CREATED', 'CLOSED', 'COMPLETED', 'REFUNDING')</w:t>
      </w:r>
    </w:p>
    <w:p w14:paraId="4705D82D">
      <w:pPr>
        <w:pStyle w:val="4"/>
      </w:pPr>
      <w:bookmarkStart w:id="39" w:name="_Toc15659"/>
      <w:r>
        <w:t>PAYMENT_TRANSACTION 表</w:t>
      </w:r>
      <w:bookmarkEnd w:id="39"/>
    </w:p>
    <w:p w14:paraId="7ADAE648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支付请求、幂等与结果</w:t>
      </w:r>
    </w:p>
    <w:p w14:paraId="7DF0EE5D">
      <w:pPr>
        <w:pStyle w:val="13"/>
        <w:keepNext/>
        <w:ind w:firstLine="0"/>
        <w:jc w:val="center"/>
      </w:pPr>
      <w:bookmarkStart w:id="40" w:name="tbl_13"/>
      <w:r>
        <w:rPr>
          <w:rFonts w:ascii="Times New Roman" w:hAnsi="Times New Roman" w:eastAsia="黑体"/>
          <w:sz w:val="20"/>
        </w:rPr>
        <w:t>表格 3-11  PAYMENT_TRANSACTION 表结构</w:t>
      </w:r>
      <w:bookmarkEnd w:id="40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137EE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79D2A1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A4637A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589D09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F41E58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B954E3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981797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43CCB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7CC3B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payment_id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89BAF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180CF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AE2C0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384B8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0DC79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10A66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A355B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order_id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6E010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574A7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CC603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13337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A61F4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GAME_ORDER(order_id)</w:t>
            </w:r>
          </w:p>
        </w:tc>
      </w:tr>
      <w:tr w14:paraId="29674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FA46C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provider_trade_no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E4E03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7E5D4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64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D30D7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27A03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3CA67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唯一</w:t>
            </w:r>
          </w:p>
        </w:tc>
      </w:tr>
      <w:tr w14:paraId="741B6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078E6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amount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D6827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529C1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10,2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17818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EE860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E42C9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CK_PAYMENT_AMOUNT</w:t>
            </w:r>
          </w:p>
        </w:tc>
      </w:tr>
      <w:tr w14:paraId="34C81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20425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status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11DCE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D991F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A9158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EFFDC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41891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CK_PAYMENT_STATUS</w:t>
            </w:r>
          </w:p>
        </w:tc>
      </w:tr>
      <w:tr w14:paraId="44E14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C1DD5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payment_method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F7A80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4ABB0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25D01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77F5F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'STEAM_WALLET'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D73D9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CK_PAYMENT_METHOD</w:t>
            </w:r>
          </w:p>
        </w:tc>
      </w:tr>
      <w:tr w14:paraId="6B4D3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1312D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create_time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88853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C6F00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399DD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B96D5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3B4D4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02E535AD">
      <w:pPr>
        <w:pStyle w:val="41"/>
        <w:spacing w:after="0"/>
      </w:pPr>
    </w:p>
    <w:p w14:paraId="7705DB1C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唯一约束：UK_PAYMENT_PROVIDER_NO(provider_trade_no) 检查约束：CK_PAYMENT_AMOUNT: amount &gt;= 0；CK_PAYMENT_STATUS: status IN ('PENDING', 'SUCCESS', 'FAILED', 'REFUNDED')；CK_PAYMENT_METHOD: payment_method IN ('STEAM_WALLET', 'WECHAT_PAY', 'ALIPAY', 'VISA', 'MASTERCARD')</w:t>
      </w:r>
    </w:p>
    <w:p w14:paraId="662EE875">
      <w:pPr>
        <w:pStyle w:val="4"/>
      </w:pPr>
      <w:bookmarkStart w:id="41" w:name="_Toc27723"/>
      <w:r>
        <w:t>REFUND_TICKET 表</w:t>
      </w:r>
      <w:bookmarkEnd w:id="41"/>
    </w:p>
    <w:p w14:paraId="51651D9A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退款工单及审核状态</w:t>
      </w:r>
    </w:p>
    <w:p w14:paraId="05133383">
      <w:pPr>
        <w:pStyle w:val="13"/>
        <w:keepNext/>
        <w:ind w:firstLine="0"/>
        <w:jc w:val="center"/>
      </w:pPr>
      <w:bookmarkStart w:id="42" w:name="tbl_14"/>
      <w:r>
        <w:rPr>
          <w:rFonts w:ascii="Times New Roman" w:hAnsi="Times New Roman" w:eastAsia="黑体"/>
          <w:sz w:val="20"/>
        </w:rPr>
        <w:t>表格 3-12  REFUND_TICKET 表结构</w:t>
      </w:r>
      <w:bookmarkEnd w:id="42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467DC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968633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DBCFD6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079A77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4A75A4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492B7D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F27367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451CB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F52AF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refund_id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9A4C8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39993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C547C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4021B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310A3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1E2B0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C8CFE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order_id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AB422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3A412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2AF49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47A51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45BAA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GAME_ORDER(order_id)</w:t>
            </w:r>
          </w:p>
        </w:tc>
      </w:tr>
      <w:tr w14:paraId="20BCA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797B5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refund_amount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BBC78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AD94E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10,2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A7978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A1574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FEFD1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CK_REFUND_AMOUNT</w:t>
            </w:r>
          </w:p>
        </w:tc>
      </w:tr>
      <w:tr w14:paraId="30A90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B3179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refund_type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E60CE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D4FAA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9D827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383AC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426C9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CK_REFUND_TYPE</w:t>
            </w:r>
          </w:p>
        </w:tc>
      </w:tr>
      <w:tr w14:paraId="2B9B0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C72FC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reason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922E5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4B323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500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F6EFC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E848D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8BCC7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63BE9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561B7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play_time_hours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9AFBE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22D43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5,2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58810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8138C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C37A6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CK_REFUND_PLAYTIME</w:t>
            </w:r>
          </w:p>
        </w:tc>
      </w:tr>
      <w:tr w14:paraId="444F6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79639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status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89269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9C49E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D35C2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EE198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'PENDING'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05904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CK_REFUND_STATUS</w:t>
            </w:r>
          </w:p>
        </w:tc>
      </w:tr>
      <w:tr w14:paraId="0F81E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71168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apply_time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8A295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08EF1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73136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47DFE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2547F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4F887D38">
      <w:pPr>
        <w:pStyle w:val="41"/>
        <w:spacing w:after="0"/>
      </w:pPr>
    </w:p>
    <w:p w14:paraId="5483E07F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检查约束：CK_REFUND_AMOUNT: refund_amount &gt; 0；CK_REFUND_TYPE: refund_type IN ('FULL', 'PARTIAL')；CK_REFUND_PLAYTIME: play_time_hours &gt;= 0；CK_REFUND_STATUS: status IN ('PENDING', 'APPROVED', 'REJECTED', 'CANCELED')</w:t>
      </w:r>
    </w:p>
    <w:p w14:paraId="3F177651">
      <w:pPr>
        <w:pStyle w:val="4"/>
      </w:pPr>
      <w:bookmarkStart w:id="43" w:name="_Toc5118"/>
      <w:r>
        <w:t>REFUND_DETAIL 表</w:t>
      </w:r>
      <w:bookmarkEnd w:id="43"/>
    </w:p>
    <w:p w14:paraId="61250C60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退款金额与原订单明细关联</w:t>
      </w:r>
    </w:p>
    <w:p w14:paraId="361A3656">
      <w:pPr>
        <w:pStyle w:val="13"/>
        <w:keepNext/>
        <w:ind w:firstLine="0"/>
        <w:jc w:val="center"/>
      </w:pPr>
      <w:bookmarkStart w:id="44" w:name="tbl_15"/>
      <w:r>
        <w:rPr>
          <w:rFonts w:ascii="Times New Roman" w:hAnsi="Times New Roman" w:eastAsia="黑体"/>
          <w:sz w:val="20"/>
        </w:rPr>
        <w:t>表格 3-13  REFUND_DETAIL 表结构</w:t>
      </w:r>
      <w:bookmarkEnd w:id="44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64F1B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537929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EBCAD6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F02BD5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F35780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1695D7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348A9E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2D444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698CB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refund_detail_id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92F44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2BF82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F7705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FD3E3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F020C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74A03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431E0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refund_id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8F726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FF74C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CA65F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FEF65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1AF59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REFUND_TICKET(refund_id)</w:t>
            </w:r>
          </w:p>
        </w:tc>
      </w:tr>
      <w:tr w14:paraId="4DF3A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1CC7F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order_detail_id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09C55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D92BC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3D55F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AC7F1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0BEBA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ORDER_DETAIL(detail_id)</w:t>
            </w:r>
          </w:p>
        </w:tc>
      </w:tr>
      <w:tr w14:paraId="0787A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9BADA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refund_amount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CDA84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65584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10,2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DA4CD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83E65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BEEDD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CK_REF_DETAIL_AMOUNT</w:t>
            </w:r>
          </w:p>
        </w:tc>
      </w:tr>
    </w:tbl>
    <w:p w14:paraId="582CDB28">
      <w:pPr>
        <w:pStyle w:val="41"/>
        <w:spacing w:after="0"/>
      </w:pPr>
    </w:p>
    <w:p w14:paraId="4284C9D3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检查约束：CK_REF_DETAIL_AMOUNT: refund_amount &gt; 0</w:t>
      </w:r>
    </w:p>
    <w:p w14:paraId="72E18FC8">
      <w:pPr>
        <w:pStyle w:val="4"/>
      </w:pPr>
      <w:bookmarkStart w:id="45" w:name="_Toc21211"/>
      <w:r>
        <w:t>REFUND_AUDIT_LOG 表</w:t>
      </w:r>
      <w:bookmarkEnd w:id="45"/>
    </w:p>
    <w:p w14:paraId="26BEC4ED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退款审核操作日志</w:t>
      </w:r>
    </w:p>
    <w:p w14:paraId="11A0D478">
      <w:pPr>
        <w:pStyle w:val="13"/>
        <w:keepNext/>
        <w:ind w:firstLine="0"/>
        <w:jc w:val="center"/>
      </w:pPr>
      <w:bookmarkStart w:id="46" w:name="tbl_16"/>
      <w:r>
        <w:rPr>
          <w:rFonts w:ascii="Times New Roman" w:hAnsi="Times New Roman" w:eastAsia="黑体"/>
          <w:sz w:val="20"/>
        </w:rPr>
        <w:t>表格 3-14  REFUND_AUDIT_LOG 表结构</w:t>
      </w:r>
      <w:bookmarkEnd w:id="46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1E197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06698B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96D0C1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FB0B60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2ED3A5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579BD1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534661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37F2D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4C827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audit_id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22D86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1F76A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F5A1B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332EB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3B8A5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2C741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B3674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refund_id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1E932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74BF1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29AC0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876D3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0C541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REFUND_TICKET(refund_id)</w:t>
            </w:r>
          </w:p>
        </w:tc>
      </w:tr>
      <w:tr w14:paraId="1CB92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EA93D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operator_id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672BD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4C102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69A98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BEB59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DA854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ADMIN_USER(admin_id)</w:t>
            </w:r>
          </w:p>
        </w:tc>
      </w:tr>
      <w:tr w14:paraId="79C33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3F371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from_status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75A90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BFDCB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299D7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3700C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3F224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CK_REF_AUDIT_FROM</w:t>
            </w:r>
          </w:p>
        </w:tc>
      </w:tr>
      <w:tr w14:paraId="4C027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104D6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to_status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A66AF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B107D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51C82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43E45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9809A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CK_REF_AUDIT_TO</w:t>
            </w:r>
          </w:p>
        </w:tc>
      </w:tr>
      <w:tr w14:paraId="63590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57325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reason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94784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594C7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500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78329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90DDF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3E1D1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386BF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8D11F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create_time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092A4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F6CB5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A9A93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381DF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E0E52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3D8ED824">
      <w:pPr>
        <w:pStyle w:val="41"/>
        <w:spacing w:after="0"/>
      </w:pPr>
    </w:p>
    <w:p w14:paraId="34A636DF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检查约束：CK_REF_AUDIT_FROM: from_status IS NULL OR from_status IN ('PENDING', 'APPROVED', 'REJECTED', 'CANCELED')；CK_REF_AUDIT_TO: to_status IN ('PENDING', 'APPROVED', 'REJECTED', 'CANCELED')</w:t>
      </w:r>
    </w:p>
    <w:p w14:paraId="13A58C48">
      <w:pPr>
        <w:pStyle w:val="4"/>
      </w:pPr>
      <w:bookmarkStart w:id="47" w:name="_Toc13525"/>
      <w:r>
        <w:t>PLAYER_LIBRARY 表</w:t>
      </w:r>
      <w:bookmarkEnd w:id="47"/>
    </w:p>
    <w:p w14:paraId="0A453807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玩家拥有游戏的唯一事实</w:t>
      </w:r>
    </w:p>
    <w:p w14:paraId="2A165976">
      <w:pPr>
        <w:pStyle w:val="13"/>
        <w:keepNext/>
        <w:ind w:firstLine="0"/>
        <w:jc w:val="center"/>
      </w:pPr>
      <w:bookmarkStart w:id="48" w:name="tbl_17"/>
      <w:r>
        <w:rPr>
          <w:rFonts w:ascii="Times New Roman" w:hAnsi="Times New Roman" w:eastAsia="黑体"/>
          <w:sz w:val="20"/>
        </w:rPr>
        <w:t>表格 3-15  PLAYER_LIBRARY 表结构</w:t>
      </w:r>
      <w:bookmarkEnd w:id="48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7164F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AFD791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164B06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6C5869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E6C833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E23A6F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9334C4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04913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88045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lib_id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0C4D0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31937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6F543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BE7F6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FF870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138B6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013E9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user_id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85EC7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794FF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B109A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80C5A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86195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PLAYER(user_id)；唯一</w:t>
            </w:r>
          </w:p>
        </w:tc>
      </w:tr>
      <w:tr w14:paraId="0D4DA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F09F2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game_id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B0763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E6ABF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E90E8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A2E0D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142E1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GAME(game_id)；唯一</w:t>
            </w:r>
          </w:p>
        </w:tc>
      </w:tr>
      <w:tr w14:paraId="11C6C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02F85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acquire_way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DAC42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79036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6F5A6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F1DC6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468EB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CK_LIBRARY_ACQUIRE</w:t>
            </w:r>
          </w:p>
        </w:tc>
      </w:tr>
      <w:tr w14:paraId="63D0E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CA72C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status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321E4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C27E7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28374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F880A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'NORMAL'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5AEC6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CK_LIBRARY_STATUS</w:t>
            </w:r>
          </w:p>
        </w:tc>
      </w:tr>
      <w:tr w14:paraId="2CED8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5BC38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play_minutes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101BF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9565B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A0261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6E87D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0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9AF2F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CK_LIBRARY_PLAY_MIN</w:t>
            </w:r>
          </w:p>
        </w:tc>
      </w:tr>
      <w:tr w14:paraId="1D94E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F47F9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last_play_time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B3A75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AFD7A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88595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EFF0E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10C4E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5A61B872">
      <w:pPr>
        <w:pStyle w:val="41"/>
        <w:spacing w:after="0"/>
      </w:pPr>
    </w:p>
    <w:p w14:paraId="4BC1850C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唯一约束：UK_LIBRARY_USER_GAME(user_id, game_id) 检查约束：CK_LIBRARY_ACQUIRE: acquire_way IN ('BUY', 'FREE', 'REDEEM', 'GIFT')；CK_LIBRARY_STATUS: status IN ('NORMAL', 'REVOKED', 'FROZEN')；CK_LIBRARY_PLAY_MIN: play_minutes &gt;= 0</w:t>
      </w:r>
    </w:p>
    <w:p w14:paraId="48338807">
      <w:pPr>
        <w:pStyle w:val="4"/>
      </w:pPr>
      <w:bookmarkStart w:id="49" w:name="_Toc12775"/>
      <w:r>
        <w:t>CDKEY_BATCH 表</w:t>
      </w:r>
      <w:bookmarkEnd w:id="49"/>
    </w:p>
    <w:p w14:paraId="194B7BFF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开发商为自有游戏创建的密钥批次</w:t>
      </w:r>
    </w:p>
    <w:p w14:paraId="3A2B7F26">
      <w:pPr>
        <w:pStyle w:val="13"/>
        <w:keepNext/>
        <w:ind w:firstLine="0"/>
        <w:jc w:val="center"/>
      </w:pPr>
      <w:bookmarkStart w:id="50" w:name="tbl_18"/>
      <w:r>
        <w:rPr>
          <w:rFonts w:ascii="Times New Roman" w:hAnsi="Times New Roman" w:eastAsia="黑体"/>
          <w:sz w:val="20"/>
        </w:rPr>
        <w:t>表格 3-16  CDKEY_BATCH 表结构</w:t>
      </w:r>
      <w:bookmarkEnd w:id="50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2AB6B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EADF77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1BD380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B57ED8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8CE431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3C22F3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5E7612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68703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84FC7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batch_id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3C35D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8D9C3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DE805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ED0D8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DE8A9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2554F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65CCD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game_id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D83C7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ACF8C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5949C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BD3EC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7FB4A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GAME(game_id)</w:t>
            </w:r>
          </w:p>
        </w:tc>
      </w:tr>
      <w:tr w14:paraId="2F412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9EABB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batch_no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E399A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098B1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64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216B6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9A39F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5B21E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唯一</w:t>
            </w:r>
          </w:p>
        </w:tc>
      </w:tr>
      <w:tr w14:paraId="79CB1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7740A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valid_from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9DAEB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8BD21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BD2B3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2A4B4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0C9B1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CK_CDKEY_BATCH_TIME</w:t>
            </w:r>
          </w:p>
        </w:tc>
      </w:tr>
      <w:tr w14:paraId="22103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46C8F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expire_time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94307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D7B2B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1FD02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C28B0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E2E0A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CK_CDKEY_BATCH_TIME</w:t>
            </w:r>
          </w:p>
        </w:tc>
      </w:tr>
    </w:tbl>
    <w:p w14:paraId="0D58BAEE">
      <w:pPr>
        <w:pStyle w:val="41"/>
        <w:spacing w:after="0"/>
      </w:pPr>
    </w:p>
    <w:p w14:paraId="0AFEA7E2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唯一约束：UK_CDKEY_BATCH_NO(batch_no) 检查约束：CK_CDKEY_BATCH_TIME: expire_time &gt; valid_from</w:t>
      </w:r>
    </w:p>
    <w:p w14:paraId="698EAEAF">
      <w:pPr>
        <w:pStyle w:val="4"/>
      </w:pPr>
      <w:bookmarkStart w:id="51" w:name="_Toc5535"/>
      <w:r>
        <w:t>CDKEY 表</w:t>
      </w:r>
      <w:bookmarkEnd w:id="51"/>
    </w:p>
    <w:p w14:paraId="34B62368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全局唯一密钥及使用状态</w:t>
      </w:r>
    </w:p>
    <w:p w14:paraId="09283149">
      <w:pPr>
        <w:pStyle w:val="13"/>
        <w:keepNext/>
        <w:ind w:firstLine="0"/>
        <w:jc w:val="center"/>
      </w:pPr>
      <w:bookmarkStart w:id="52" w:name="tbl_19"/>
      <w:r>
        <w:rPr>
          <w:rFonts w:ascii="Times New Roman" w:hAnsi="Times New Roman" w:eastAsia="黑体"/>
          <w:sz w:val="20"/>
        </w:rPr>
        <w:t>表格 3-17  CDKEY 表结构</w:t>
      </w:r>
      <w:bookmarkEnd w:id="52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01620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A27155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C99CC9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9629B8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EB286D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F6F42C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279596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17E70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B9480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cdkey_hash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A051E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11A35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64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B9322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95E06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DA363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6E720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0783D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batch_id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DD1DE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30433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23C2E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42874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E2BC2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CDKEY_BATCH(batch_id)</w:t>
            </w:r>
          </w:p>
        </w:tc>
      </w:tr>
      <w:tr w14:paraId="3FC9B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769CB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status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12D04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7FB36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053A0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CA963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'AVAILABLE'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1D3E3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CK_CDKEY_STATUS</w:t>
            </w:r>
          </w:p>
        </w:tc>
      </w:tr>
      <w:tr w14:paraId="0739F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37F8C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generate_time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1A679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DDF7C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4148D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179AB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9DD8E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224A07EA">
      <w:pPr>
        <w:pStyle w:val="41"/>
        <w:spacing w:after="0"/>
      </w:pPr>
    </w:p>
    <w:p w14:paraId="22DEE208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检查约束：CK_CDKEY_STATUS: status IN ('AVAILABLE', 'REDEEMED', 'REVOKED')</w:t>
      </w:r>
    </w:p>
    <w:p w14:paraId="2B6E8495">
      <w:pPr>
        <w:pStyle w:val="4"/>
      </w:pPr>
      <w:bookmarkStart w:id="53" w:name="_Toc19930"/>
      <w:r>
        <w:t>CDKEY_REDEEM_LOG 表</w:t>
      </w:r>
      <w:bookmarkEnd w:id="53"/>
    </w:p>
    <w:p w14:paraId="31460B3B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密钥兑换主体和时间</w:t>
      </w:r>
    </w:p>
    <w:p w14:paraId="51B59ED4">
      <w:pPr>
        <w:pStyle w:val="13"/>
        <w:keepNext/>
        <w:ind w:firstLine="0"/>
        <w:jc w:val="center"/>
      </w:pPr>
      <w:bookmarkStart w:id="54" w:name="tbl_20"/>
      <w:r>
        <w:rPr>
          <w:rFonts w:ascii="Times New Roman" w:hAnsi="Times New Roman" w:eastAsia="黑体"/>
          <w:sz w:val="20"/>
        </w:rPr>
        <w:t>表格 3-18  CDKEY_REDEEM_LOG 表结构</w:t>
      </w:r>
      <w:bookmarkEnd w:id="54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73D83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78F64E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746928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87B854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D8D254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B292D1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ACA8A7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2AFC9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2FA63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log_id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232F1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7C435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EA3AE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52BE6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02368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095C2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BDB4B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user_id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58C6F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779E1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CF257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C6C9E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5BBDA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PLAYER(user_id)</w:t>
            </w:r>
          </w:p>
        </w:tc>
      </w:tr>
      <w:tr w14:paraId="173D5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45B7C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submitted_hash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47D19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C9486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64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483ED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9F740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56CF7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3A9E4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2347D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cdkey_hash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6E0C1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9D1AD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64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14ACD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EFA81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C5B4A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CDKEY(cdkey_hash)</w:t>
            </w:r>
          </w:p>
        </w:tc>
      </w:tr>
      <w:tr w14:paraId="1C35A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7EA92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result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429DE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5A8B2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44B5E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9B9D5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D13C9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CK_REDEEM_RESULT</w:t>
            </w:r>
          </w:p>
        </w:tc>
      </w:tr>
      <w:tr w14:paraId="5ACF2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80D41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fail_reason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E2D2F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7C2E2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46A5E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1F63C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3CD53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20BFA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6D0C4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ip_hash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A1DAA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027C4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128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FA09C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F4440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0233D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24FC0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75988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create_time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A0806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6AE6A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3C16A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2FD6D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F6A4F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3981DEB5">
      <w:pPr>
        <w:pStyle w:val="41"/>
        <w:spacing w:after="0"/>
      </w:pPr>
    </w:p>
    <w:p w14:paraId="0BCD528F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检查约束：CK_REDEEM_RESULT: result IN ('SUCCESS', 'INVALID', 'EXPIRED', 'REDEEMED', 'BATCH_REVOKED')</w:t>
      </w:r>
    </w:p>
    <w:p w14:paraId="75BCEDB4">
      <w:pPr>
        <w:pStyle w:val="4"/>
      </w:pPr>
      <w:bookmarkStart w:id="55" w:name="_Toc24180"/>
      <w:r>
        <w:t>GAME_REVIEW 表</w:t>
      </w:r>
      <w:bookmarkEnd w:id="55"/>
    </w:p>
    <w:p w14:paraId="0B2CF822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玩家当前评价、推荐与可见状态</w:t>
      </w:r>
    </w:p>
    <w:p w14:paraId="31A101EB">
      <w:pPr>
        <w:pStyle w:val="13"/>
        <w:keepNext/>
        <w:ind w:firstLine="0"/>
        <w:jc w:val="center"/>
      </w:pPr>
      <w:bookmarkStart w:id="56" w:name="tbl_21"/>
      <w:r>
        <w:rPr>
          <w:rFonts w:ascii="Times New Roman" w:hAnsi="Times New Roman" w:eastAsia="黑体"/>
          <w:sz w:val="20"/>
        </w:rPr>
        <w:t>表格 3-19  GAME_REVIEW 表结构</w:t>
      </w:r>
      <w:bookmarkEnd w:id="56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21524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28BECB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CEC49F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26DEA0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BEFEEB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AA4D94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B0268C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02527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601B9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review_id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57D78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9D57E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C399F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ADC12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24D4F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384BE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A7B5A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user_id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E8468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D3A86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AB1CE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1403A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19522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PLAYER(user_id)；唯一</w:t>
            </w:r>
          </w:p>
        </w:tc>
      </w:tr>
      <w:tr w14:paraId="316AC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7F9BA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game_id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B66C3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5FDEC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A5664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5B97E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9A47D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GAME(game_id)；唯一</w:t>
            </w:r>
          </w:p>
        </w:tc>
      </w:tr>
      <w:tr w14:paraId="302F4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B029F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thumbs_up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24ABA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605AC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54649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F0BAF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0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D48AC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CK_REVIEW_THUMBS</w:t>
            </w:r>
          </w:p>
        </w:tc>
      </w:tr>
      <w:tr w14:paraId="6E64C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2B715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status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92368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6AB5B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2C43E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BDBD7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'VISIBLE'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1D63C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CK_REVIEW_STATUS</w:t>
            </w:r>
          </w:p>
        </w:tc>
      </w:tr>
      <w:tr w14:paraId="5D7F7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D84F5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create_time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7B849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4B41D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F93A5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BC242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21C14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2FFB7602">
      <w:pPr>
        <w:pStyle w:val="41"/>
        <w:spacing w:after="0"/>
      </w:pPr>
    </w:p>
    <w:p w14:paraId="25A16402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唯一约束：UK_REVIEW_USER_GAME(user_id, game_id) 检查约束：CK_REVIEW_THUMBS: thumbs_up &gt;= 0；CK_REVIEW_STATUS: status IN ('VISIBLE', 'HIDDEN')</w:t>
      </w:r>
    </w:p>
    <w:p w14:paraId="64C9FCBE">
      <w:pPr>
        <w:pStyle w:val="4"/>
      </w:pPr>
      <w:bookmarkStart w:id="57" w:name="_Toc5753"/>
      <w:r>
        <w:t>REVIEW_VERSION 表</w:t>
      </w:r>
      <w:bookmarkEnd w:id="57"/>
    </w:p>
    <w:p w14:paraId="7C290D45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评价历史版本</w:t>
      </w:r>
    </w:p>
    <w:p w14:paraId="6CCBB2AC">
      <w:pPr>
        <w:pStyle w:val="13"/>
        <w:keepNext/>
        <w:ind w:firstLine="0"/>
        <w:jc w:val="center"/>
      </w:pPr>
      <w:bookmarkStart w:id="58" w:name="tbl_22"/>
      <w:r>
        <w:rPr>
          <w:rFonts w:ascii="Times New Roman" w:hAnsi="Times New Roman" w:eastAsia="黑体"/>
          <w:sz w:val="20"/>
        </w:rPr>
        <w:t>表格 3-20  REVIEW_VERSION 表结构</w:t>
      </w:r>
      <w:bookmarkEnd w:id="58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1352F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3B3BA3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A021D3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1447A6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85D008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0F877D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926C43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7A5C0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34585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version_id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97820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81550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826D6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A6925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1D6A2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12A89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F2B91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review_id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78E54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07FBF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199B9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9D052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B545E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GAME_REVIEW(review_id)；唯一</w:t>
            </w:r>
          </w:p>
        </w:tc>
      </w:tr>
      <w:tr w14:paraId="09963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82F01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version_no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1019C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12D1D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5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BB6D7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77976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9E03D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唯一；检查约束 CK_REVIEW_VERSION_NO</w:t>
            </w:r>
          </w:p>
        </w:tc>
      </w:tr>
      <w:tr w14:paraId="72834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AAA06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is_recommend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E1188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65626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B41F8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2F9E6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08586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CK_REVIEW_RECOMMEND</w:t>
            </w:r>
          </w:p>
        </w:tc>
      </w:tr>
      <w:tr w14:paraId="64900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E3B7D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content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60656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CLOB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C04A3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CBD66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D65A5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00033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05C81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53FF0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create_time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45EE0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FF57B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01B5A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67E14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B94C7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51B91295">
      <w:pPr>
        <w:pStyle w:val="41"/>
        <w:spacing w:after="0"/>
      </w:pPr>
    </w:p>
    <w:p w14:paraId="17240072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唯一约束：UK_REVIEW_VERSION_NO(review_id, version_no) 检查约束：CK_REVIEW_VERSION_NO: version_no &gt; 0；CK_REVIEW_RECOMMEND: is_recommend IN (0, 1)</w:t>
      </w:r>
    </w:p>
    <w:p w14:paraId="2243BA8F">
      <w:pPr>
        <w:pStyle w:val="4"/>
      </w:pPr>
      <w:bookmarkStart w:id="59" w:name="_Toc12257"/>
      <w:r>
        <w:t>ACHIEVEMENT 表</w:t>
      </w:r>
      <w:bookmarkEnd w:id="59"/>
    </w:p>
    <w:p w14:paraId="2C2C3C2B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游戏成就定义</w:t>
      </w:r>
    </w:p>
    <w:p w14:paraId="0B6EF237">
      <w:pPr>
        <w:pStyle w:val="13"/>
        <w:keepNext/>
        <w:ind w:firstLine="0"/>
        <w:jc w:val="center"/>
      </w:pPr>
      <w:bookmarkStart w:id="60" w:name="tbl_23"/>
      <w:r>
        <w:rPr>
          <w:rFonts w:ascii="Times New Roman" w:hAnsi="Times New Roman" w:eastAsia="黑体"/>
          <w:sz w:val="20"/>
        </w:rPr>
        <w:t>表格 3-21  ACHIEVEMENT 表结构</w:t>
      </w:r>
      <w:bookmarkEnd w:id="60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035C6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07C7BF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CC1751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3E7F21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0F4069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0070E0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C79286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75AC9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2E727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ach_id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81376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D62F8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F1F9A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0B09F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471F7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027B6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89985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game_id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58270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77DB4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949BE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C65A7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6CA7D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GAME(game_id)</w:t>
            </w:r>
          </w:p>
        </w:tc>
      </w:tr>
      <w:tr w14:paraId="6A3C3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CC1F9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ach_name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0F2D1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861B0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A4F4D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87BAA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80989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01DAE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77EE6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description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7F93F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BD5B3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500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4D526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E3629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4E132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4A980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19437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global_rate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CF8F3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87A2E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5,2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EF1EB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6C49D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F0798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CK_ACH_RATE</w:t>
            </w:r>
          </w:p>
        </w:tc>
      </w:tr>
    </w:tbl>
    <w:p w14:paraId="2CE63BEA">
      <w:pPr>
        <w:pStyle w:val="41"/>
        <w:spacing w:after="0"/>
      </w:pPr>
    </w:p>
    <w:p w14:paraId="00910018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检查约束：CK_ACH_RATE: global_rate IS NULL OR global_rate BETWEEN 0 AND 100</w:t>
      </w:r>
    </w:p>
    <w:p w14:paraId="765F4E1A">
      <w:pPr>
        <w:pStyle w:val="4"/>
      </w:pPr>
      <w:bookmarkStart w:id="61" w:name="_Toc25203"/>
      <w:r>
        <w:t>PLAYER_ACHIEVEMENT 表</w:t>
      </w:r>
      <w:bookmarkEnd w:id="61"/>
    </w:p>
    <w:p w14:paraId="4CAAB544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玩家解锁与进度事实</w:t>
      </w:r>
    </w:p>
    <w:p w14:paraId="0A135131">
      <w:pPr>
        <w:pStyle w:val="13"/>
        <w:keepNext/>
        <w:ind w:firstLine="0"/>
        <w:jc w:val="center"/>
      </w:pPr>
      <w:bookmarkStart w:id="62" w:name="tbl_24"/>
      <w:r>
        <w:rPr>
          <w:rFonts w:ascii="Times New Roman" w:hAnsi="Times New Roman" w:eastAsia="黑体"/>
          <w:sz w:val="20"/>
        </w:rPr>
        <w:t>表格 3-22  PLAYER_ACHIEVEMENT 表结构</w:t>
      </w:r>
      <w:bookmarkEnd w:id="62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0148F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1075DE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E71EDE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8101C2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ED7864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F102D8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F92FA2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57746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FAE5E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unlock_id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41CA6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8248F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C6995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2A3A8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3C37B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2C3B4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48A37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user_id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FD673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766B0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82EBC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6C193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5FDD7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PLAYER(user_id)；唯一</w:t>
            </w:r>
          </w:p>
        </w:tc>
      </w:tr>
      <w:tr w14:paraId="09CD9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9CB23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ach_id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3378C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8853E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E344B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FF934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BB005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ACHIEVEMENT(ach_id)；唯一</w:t>
            </w:r>
          </w:p>
        </w:tc>
      </w:tr>
      <w:tr w14:paraId="4F3B4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3CADB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unlock_time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00247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49373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C7EAF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C3C38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FD51B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4FEF861E">
      <w:pPr>
        <w:pStyle w:val="41"/>
        <w:spacing w:after="0"/>
      </w:pPr>
    </w:p>
    <w:p w14:paraId="4EA2E10B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唯一约束：UK_PLAYER_ACH(user_id, ach_id)</w:t>
      </w:r>
    </w:p>
    <w:p w14:paraId="7DB80582">
      <w:pPr>
        <w:pStyle w:val="4"/>
      </w:pPr>
      <w:bookmarkStart w:id="63" w:name="_Toc17611"/>
      <w:r>
        <w:t>ITEM_TEMPLATE 表</w:t>
      </w:r>
      <w:bookmarkEnd w:id="63"/>
    </w:p>
    <w:p w14:paraId="2CAFEE55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游戏物品模板、品质与可交易性</w:t>
      </w:r>
    </w:p>
    <w:p w14:paraId="41754515">
      <w:pPr>
        <w:pStyle w:val="13"/>
        <w:keepNext/>
        <w:ind w:firstLine="0"/>
        <w:jc w:val="center"/>
      </w:pPr>
      <w:bookmarkStart w:id="64" w:name="tbl_25"/>
      <w:r>
        <w:rPr>
          <w:rFonts w:ascii="Times New Roman" w:hAnsi="Times New Roman" w:eastAsia="黑体"/>
          <w:sz w:val="20"/>
        </w:rPr>
        <w:t>表格 3-23  ITEM_TEMPLATE 表结构</w:t>
      </w:r>
      <w:bookmarkEnd w:id="64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6F3E7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E244D3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968D01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FF5D29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DC9A24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0D4964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50CD9F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50266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201E0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template_id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82313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DD75C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A5BC5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A9CD3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5ACD3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0E026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C19E7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game_id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57682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DE612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FFB8C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51EC4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14537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GAME(game_id)</w:t>
            </w:r>
          </w:p>
        </w:tc>
      </w:tr>
      <w:tr w14:paraId="1ED00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2F208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item_name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54D6C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AAC9F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4FF10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E0408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CFD5A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787B6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E1A80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rarity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E7E35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11D71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E3F20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E2F43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603FE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CK_ITEM_RARITY</w:t>
            </w:r>
          </w:p>
        </w:tc>
      </w:tr>
      <w:tr w14:paraId="46CFA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F206A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image_url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1D87D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AFB85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255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E172B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5B9AB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7BB91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64D7D791">
      <w:pPr>
        <w:pStyle w:val="41"/>
        <w:spacing w:after="0"/>
      </w:pPr>
    </w:p>
    <w:p w14:paraId="2E7A4BF2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检查约束：CK_ITEM_RARITY: rarity IN ('COMMON', 'UNCOMMON', 'RARE', 'EPIC', 'LEGENDARY')</w:t>
      </w:r>
    </w:p>
    <w:p w14:paraId="3EA10F28">
      <w:pPr>
        <w:pStyle w:val="4"/>
      </w:pPr>
      <w:bookmarkStart w:id="65" w:name="_Toc3141"/>
      <w:r>
        <w:t>INVENTORY_ITEM 表</w:t>
      </w:r>
      <w:bookmarkEnd w:id="65"/>
    </w:p>
    <w:p w14:paraId="76DEC4A2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实例化物品及当前所有者</w:t>
      </w:r>
    </w:p>
    <w:p w14:paraId="76098B60">
      <w:pPr>
        <w:pStyle w:val="13"/>
        <w:keepNext/>
        <w:ind w:firstLine="0"/>
        <w:jc w:val="center"/>
      </w:pPr>
      <w:bookmarkStart w:id="66" w:name="tbl_26"/>
      <w:r>
        <w:rPr>
          <w:rFonts w:ascii="Times New Roman" w:hAnsi="Times New Roman" w:eastAsia="黑体"/>
          <w:sz w:val="20"/>
        </w:rPr>
        <w:t>表格 3-24  INVENTORY_ITEM 表结构</w:t>
      </w:r>
      <w:bookmarkEnd w:id="66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47365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0916B3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BD7901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2CFB44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055F9E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A5D8B5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266452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2BEEE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C9125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item_id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5FF8C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22D3F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04274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6EDB8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2E3E6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38385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9D7D5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template_id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5A477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CE8FC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61861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A84EB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25E1D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ITEM_TEMPLATE(template_id)</w:t>
            </w:r>
          </w:p>
        </w:tc>
      </w:tr>
      <w:tr w14:paraId="5AA32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D1359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user_id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5C1D7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65722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E1B47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8C9F0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E701C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PLAYER(user_id)</w:t>
            </w:r>
          </w:p>
        </w:tc>
      </w:tr>
      <w:tr w14:paraId="1BBBA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97B2E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wear_rating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CF611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93891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5,4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AA48F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3B5FF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44D59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CK_INV_WEAR</w:t>
            </w:r>
          </w:p>
        </w:tc>
      </w:tr>
      <w:tr w14:paraId="73F58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AF6B9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status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1A134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71E11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52922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247D2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'NORMAL'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73144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CK_INV_STATUS</w:t>
            </w:r>
          </w:p>
        </w:tc>
      </w:tr>
      <w:tr w14:paraId="507E2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5CF1B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acquire_time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EF2DA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F7813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FFBFB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9E221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5CAD6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34837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7BE1B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version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D260C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57340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34F09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68D6B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0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9C671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011EAD0A">
      <w:pPr>
        <w:pStyle w:val="41"/>
        <w:spacing w:after="0"/>
      </w:pPr>
    </w:p>
    <w:p w14:paraId="40BFA1EF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检查约束：CK_INV_WEAR: wear_rating IS NULL OR wear_rating BETWEEN 0 AND 1；CK_INV_STATUS: status IN ('NORMAL', 'IN_MARKET', 'LOCKED', 'REVOKED')</w:t>
      </w:r>
    </w:p>
    <w:p w14:paraId="3A393BD0">
      <w:pPr>
        <w:pStyle w:val="4"/>
      </w:pPr>
      <w:bookmarkStart w:id="67" w:name="_Toc5186"/>
      <w:r>
        <w:t>MARKET_ORDER 表</w:t>
      </w:r>
      <w:bookmarkEnd w:id="67"/>
    </w:p>
    <w:p w14:paraId="33E7786D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物品买单/卖单、目标价格、冻结额和状态</w:t>
      </w:r>
    </w:p>
    <w:p w14:paraId="554FA2D2">
      <w:pPr>
        <w:pStyle w:val="13"/>
        <w:keepNext/>
        <w:ind w:firstLine="0"/>
        <w:jc w:val="center"/>
      </w:pPr>
      <w:bookmarkStart w:id="68" w:name="tbl_27"/>
      <w:r>
        <w:rPr>
          <w:rFonts w:ascii="Times New Roman" w:hAnsi="Times New Roman" w:eastAsia="黑体"/>
          <w:sz w:val="20"/>
        </w:rPr>
        <w:t>表格 3-25  MARKET_ORDER 表结构</w:t>
      </w:r>
      <w:bookmarkEnd w:id="68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68079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EF3133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8168DB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7F6304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FC5F9E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46B635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94A02B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0A007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44DE2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market_order_id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948A7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D78D6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9B1AE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2FDAD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22DCC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76B4D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61080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user_id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BA824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4856F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A1BDF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D645D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D4E69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PLAYER(user_id)</w:t>
            </w:r>
          </w:p>
        </w:tc>
      </w:tr>
      <w:tr w14:paraId="4E8EF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37613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template_id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F38C4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175A3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B1B41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9CBD2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E24BA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ITEM_TEMPLATE(template_id)</w:t>
            </w:r>
          </w:p>
        </w:tc>
      </w:tr>
      <w:tr w14:paraId="6E7E2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A3ED6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item_id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47A3B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718D3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C3A00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F2797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EDB4A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INVENTORY_ITEM(item_id)；检查约束 CK_MARKET_ORDER_ITEM</w:t>
            </w:r>
          </w:p>
        </w:tc>
      </w:tr>
      <w:tr w14:paraId="1C3DC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BF06D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order_type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A1E30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1AB3C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D8592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C84BC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59237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CK_MARKET_ORDER_TYPE、CK_MARKET_ORDER_ITEM、CK_MARKET_BUY_FREEZE</w:t>
            </w:r>
          </w:p>
        </w:tc>
      </w:tr>
      <w:tr w14:paraId="55B7B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8CCE0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target_price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828D0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0BF44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10,2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CA21A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2DF2D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5A303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CK_MARKET_ORDER_PRICE、CK_MARKET_BUY_FREEZE</w:t>
            </w:r>
          </w:p>
        </w:tc>
      </w:tr>
      <w:tr w14:paraId="724AE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6CA39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frozen_amount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B262A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8D169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10,2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708A7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42623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0.00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9AEE2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CK_MARKET_ORDER_FROZEN、CK_MARKET_BUY_FREEZE</w:t>
            </w:r>
          </w:p>
        </w:tc>
      </w:tr>
      <w:tr w14:paraId="4F017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C8DB7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status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A2DED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B43DB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C03C3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E364B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'MATCHING'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1B5FE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CK_MARKET_ORDER_STATUS、CK_MARKET_BUY_FREEZE</w:t>
            </w:r>
          </w:p>
        </w:tc>
      </w:tr>
      <w:tr w14:paraId="57DF5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B308B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create_time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BD906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98BE4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4E0DD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5EEAA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4F1A6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69F1D682">
      <w:pPr>
        <w:pStyle w:val="41"/>
        <w:spacing w:after="0"/>
      </w:pPr>
    </w:p>
    <w:p w14:paraId="404F42BC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检查约束：CK_MARKET_ORDER_TYPE: order_type IN ('BUY', 'SELL')；CK_MARKET_ORDER_PRICE: target_price &gt; 0；CK_MARKET_ORDER_FROZEN: frozen_amount &gt;= 0；CK_MARKET_ORDER_STATUS: status IN ('MATCHING', 'TRADED', 'CANCELED', 'EXPIRED')；CK_MARKET_ORDER_ITEM: (order_type = 'BUY' AND item_id IS NULL) OR (order_type = 'SELL' AND item_id IS NOT NULL)；CK_MARKET_BUY_FREEZE: order_type &lt;&gt; 'BUY' OR status &lt;&gt; 'MATCHING' OR frozen_amount &gt;= target_price</w:t>
      </w:r>
    </w:p>
    <w:p w14:paraId="11392E3D">
      <w:pPr>
        <w:pStyle w:val="4"/>
      </w:pPr>
      <w:bookmarkStart w:id="69" w:name="_Toc9020"/>
      <w:r>
        <w:t>MARKET_TRADE 表</w:t>
      </w:r>
      <w:bookmarkEnd w:id="69"/>
    </w:p>
    <w:p w14:paraId="10822746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不可变成交事实</w:t>
      </w:r>
    </w:p>
    <w:p w14:paraId="34695921">
      <w:pPr>
        <w:pStyle w:val="13"/>
        <w:keepNext/>
        <w:ind w:firstLine="0"/>
        <w:jc w:val="center"/>
      </w:pPr>
      <w:bookmarkStart w:id="70" w:name="tbl_28"/>
      <w:r>
        <w:rPr>
          <w:rFonts w:ascii="Times New Roman" w:hAnsi="Times New Roman" w:eastAsia="黑体"/>
          <w:sz w:val="20"/>
        </w:rPr>
        <w:t>表格 3-26  MARKET_TRADE 表结构</w:t>
      </w:r>
      <w:bookmarkEnd w:id="70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56299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C54620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A631AD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32D998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9F6D29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0DCFB6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47FD60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04BFC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5A148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trade_id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BF47E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F52A4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A451F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64A19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363C5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7471E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841F1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buy_order_id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17BAD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D3CF2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5E97C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8FED9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E5014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MARKET_ORDER(market_order_id)</w:t>
            </w:r>
          </w:p>
        </w:tc>
      </w:tr>
      <w:tr w14:paraId="5C433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55B22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sell_order_id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5D1F3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13CA8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6229C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9BA79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D1AE6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MARKET_ORDER(market_order_id)</w:t>
            </w:r>
          </w:p>
        </w:tc>
      </w:tr>
      <w:tr w14:paraId="3331B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E7AFD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template_id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53CAF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DCCE4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538E9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2DE3A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0C32A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ITEM_TEMPLATE(template_id)</w:t>
            </w:r>
          </w:p>
        </w:tc>
      </w:tr>
      <w:tr w14:paraId="24D56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634D7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item_id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20B5C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62338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E3183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A96C0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1CA97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INVENTORY_ITEM(item_id)</w:t>
            </w:r>
          </w:p>
        </w:tc>
      </w:tr>
      <w:tr w14:paraId="65E20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5C4EE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buyer_id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FFDA8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501BB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0FDBB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0A2C8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37AC9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PLAYER(user_id)</w:t>
            </w:r>
          </w:p>
        </w:tc>
      </w:tr>
      <w:tr w14:paraId="2751B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849B5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seller_id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D0777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CDE3A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84D2F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C7159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6D9CC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PLAYER(user_id)</w:t>
            </w:r>
          </w:p>
        </w:tc>
      </w:tr>
      <w:tr w14:paraId="4A6D1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0DC8E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trade_price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372B0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878F2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10,2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20267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5BACC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1CE37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CK_TRADE_PRICE</w:t>
            </w:r>
          </w:p>
        </w:tc>
      </w:tr>
      <w:tr w14:paraId="3735D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48DBD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platform_fee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5F6A4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2BE96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10,2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D8EC9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3A230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786FF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CK_TRADE_FEE</w:t>
            </w:r>
          </w:p>
        </w:tc>
      </w:tr>
      <w:tr w14:paraId="6C4E3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80E98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currency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612C3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CE47C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26C73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71622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4E1F6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CK_TRADE_CURRENCY</w:t>
            </w:r>
          </w:p>
        </w:tc>
      </w:tr>
      <w:tr w14:paraId="00D6F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A466D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trade_time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4DA54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BC248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3B449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78E6A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F75AB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6813A86D">
      <w:pPr>
        <w:pStyle w:val="41"/>
        <w:spacing w:after="0"/>
      </w:pPr>
    </w:p>
    <w:p w14:paraId="442C7E0F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检查约束：CK_TRADE_PRICE: trade_price &gt; 0；CK_TRADE_FEE: platform_fee &gt;= 0；CK_TRADE_CURRENCY: currency IN ('CNY', 'USD')</w:t>
      </w:r>
    </w:p>
    <w:p w14:paraId="1134FA60">
      <w:pPr>
        <w:pStyle w:val="4"/>
      </w:pPr>
      <w:bookmarkStart w:id="71" w:name="_Toc31470"/>
      <w:r>
        <w:t>ITEM_TRANSFER_LEDGER 表</w:t>
      </w:r>
      <w:bookmarkEnd w:id="71"/>
    </w:p>
    <w:p w14:paraId="3EE42F6C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物品所有权变化历史</w:t>
      </w:r>
    </w:p>
    <w:p w14:paraId="49918443">
      <w:pPr>
        <w:pStyle w:val="13"/>
        <w:keepNext/>
        <w:ind w:firstLine="0"/>
        <w:jc w:val="center"/>
      </w:pPr>
      <w:bookmarkStart w:id="72" w:name="tbl_29"/>
      <w:r>
        <w:rPr>
          <w:rFonts w:ascii="Times New Roman" w:hAnsi="Times New Roman" w:eastAsia="黑体"/>
          <w:sz w:val="20"/>
        </w:rPr>
        <w:t>表格 3-27  ITEM_TRANSFER_LEDGER 表结构</w:t>
      </w:r>
      <w:bookmarkEnd w:id="72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6A918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6A782C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BFD5E1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13E66D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ADFC98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2ADAD7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E97B7A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6F2FA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977D8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transfer_id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AD65E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9DCE0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05424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E44F8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EB709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515C9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072AC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item_id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9E062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6FA44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7879B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814D9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1EC77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INVENTORY_ITEM(item_id)</w:t>
            </w:r>
          </w:p>
        </w:tc>
      </w:tr>
      <w:tr w14:paraId="164F2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13BBC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from_user_id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20EEC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3CD69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CF791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C143E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953E3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PLAYER(user_id)</w:t>
            </w:r>
          </w:p>
        </w:tc>
      </w:tr>
      <w:tr w14:paraId="374BE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4D657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to_user_id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83C1F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656E5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557BD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75015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E1118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PLAYER(user_id)</w:t>
            </w:r>
          </w:p>
        </w:tc>
      </w:tr>
      <w:tr w14:paraId="354D0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A70F4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transfer_type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A1247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7D32E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E711A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70B8E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99F99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CK_TRANSFER_TYPE</w:t>
            </w:r>
          </w:p>
        </w:tc>
      </w:tr>
      <w:tr w14:paraId="70140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A45A0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transfer_time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CC7A3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D845C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C3042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C1609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49366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74395CF3">
      <w:pPr>
        <w:pStyle w:val="41"/>
        <w:spacing w:after="0"/>
      </w:pPr>
    </w:p>
    <w:p w14:paraId="727BFE90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检查约束：CK_TRANSFER_TYPE: transfer_type IN ('TRADE', 'DROP', 'ROLLBACK')</w:t>
      </w:r>
    </w:p>
    <w:p w14:paraId="0561EA60">
      <w:pPr>
        <w:pStyle w:val="4"/>
      </w:pPr>
      <w:bookmarkStart w:id="73" w:name="_Toc14757"/>
      <w:r>
        <w:t>WALLET_TRANSACTION 表</w:t>
      </w:r>
      <w:bookmarkEnd w:id="73"/>
    </w:p>
    <w:p w14:paraId="3D6A6E4C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所有资金变动历史</w:t>
      </w:r>
    </w:p>
    <w:p w14:paraId="747350DF">
      <w:pPr>
        <w:pStyle w:val="13"/>
        <w:keepNext/>
        <w:ind w:firstLine="0"/>
        <w:jc w:val="center"/>
      </w:pPr>
      <w:bookmarkStart w:id="74" w:name="tbl_30"/>
      <w:r>
        <w:rPr>
          <w:rFonts w:ascii="Times New Roman" w:hAnsi="Times New Roman" w:eastAsia="黑体"/>
          <w:sz w:val="20"/>
        </w:rPr>
        <w:t>表格 3-28  WALLET_TRANSACTION 表结构</w:t>
      </w:r>
      <w:bookmarkEnd w:id="74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78F92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1D3737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431232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022E27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BA7162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4F8079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84F2FF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471D7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A33D2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txn_id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BB423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BF6C8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E28C2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01060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89FA4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4A2A2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3BA87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wallet_id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5B3A9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E799E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C9D7F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0EB2C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F27BD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WALLET_ACCOUNT(wallet_id)</w:t>
            </w:r>
          </w:p>
        </w:tc>
      </w:tr>
      <w:tr w14:paraId="192CD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50895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biz_type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A7F50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C074F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CDE8B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873B0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342A5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CK_WALLET_TXN_BIZ</w:t>
            </w:r>
          </w:p>
        </w:tc>
      </w:tr>
      <w:tr w14:paraId="714E5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D6261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biz_ref_id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37BF4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F2E7E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35EB6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47636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028E1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0071B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F0550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funds_direction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229CA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893B1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33BE7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7F013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143E5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CK_WALLET_TXN_DIR</w:t>
            </w:r>
          </w:p>
        </w:tc>
      </w:tr>
      <w:tr w14:paraId="1E746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1F58D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amount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853A9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2EA4D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10,2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81B05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3F218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E657C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CK_WALLET_TXN_AMOUNT</w:t>
            </w:r>
          </w:p>
        </w:tc>
      </w:tr>
      <w:tr w14:paraId="4B71D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C3E45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avail_bal_before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F1542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EAFDF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10,2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3F735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EC1D6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55FD2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CK_WALLET_TXN_BALANCE</w:t>
            </w:r>
          </w:p>
        </w:tc>
      </w:tr>
      <w:tr w14:paraId="41A6C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AF4E5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avail_bal_after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E9032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E821B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10,2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4E9BB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D0A32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D51AB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CK_WALLET_TXN_BALANCE</w:t>
            </w:r>
          </w:p>
        </w:tc>
      </w:tr>
      <w:tr w14:paraId="337DC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952A7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idempotency_key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3EDA5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4661C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64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46FC9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B7E53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73B4C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唯一</w:t>
            </w:r>
          </w:p>
        </w:tc>
      </w:tr>
      <w:tr w14:paraId="01274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18DF1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payment_method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91ED6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487F3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99113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B038D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'STEAM_WALLET'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F5786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CK_WALLET_TXN_PAYMENT_METHOD</w:t>
            </w:r>
          </w:p>
        </w:tc>
      </w:tr>
      <w:tr w14:paraId="1F6AE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BB093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create_time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3DA74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5D3F4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547E0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DB4D1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03D2A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09E5875B">
      <w:pPr>
        <w:pStyle w:val="41"/>
        <w:spacing w:after="0"/>
      </w:pPr>
    </w:p>
    <w:p w14:paraId="7F3EA68B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唯一约束：UK_WALLET_TXN_IDEMP(idempotency_key) 检查约束：CK_WALLET_TXN_BIZ: biz_type IN ('RECHARGE', 'BUY_GAME', 'REFUND', 'MARKET_BUY', 'MARKET_SELL', 'MARKET_FREEZE', 'MARKET_UNFREEZE')；CK_WALLET_TXN_DIR: funds_direction IN ('DEBIT', 'CREDIT', 'FREEZE', 'UNFREEZE')；CK_WALLET_TXN_AMOUNT: amount &gt; 0；CK_WALLET_TXN_BALANCE: avail_bal_before &gt;= 0 AND avail_bal_after &gt;= 0；CK_WALLET_TXN_PAYMENT_METHOD: payment_method IN ('STEAM_WALLET', 'WECHAT_PAY', 'ALIPAY', 'VISA', 'MASTERCARD')</w:t>
      </w:r>
    </w:p>
    <w:p w14:paraId="0D640246">
      <w:pPr>
        <w:pStyle w:val="4"/>
      </w:pPr>
      <w:bookmarkStart w:id="75" w:name="_Toc28938"/>
      <w:r>
        <w:t>FRIEND_RELATION 表</w:t>
      </w:r>
      <w:bookmarkEnd w:id="75"/>
    </w:p>
    <w:p w14:paraId="7F20CAAB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好友申请和关系状态</w:t>
      </w:r>
    </w:p>
    <w:p w14:paraId="7C7400EE">
      <w:pPr>
        <w:pStyle w:val="13"/>
        <w:keepNext/>
        <w:ind w:firstLine="0"/>
        <w:jc w:val="center"/>
      </w:pPr>
      <w:bookmarkStart w:id="76" w:name="tbl_31"/>
      <w:r>
        <w:rPr>
          <w:rFonts w:ascii="Times New Roman" w:hAnsi="Times New Roman" w:eastAsia="黑体"/>
          <w:sz w:val="20"/>
        </w:rPr>
        <w:t>表格 3-29  FRIEND_RELATION 表结构</w:t>
      </w:r>
      <w:bookmarkEnd w:id="76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5316C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6D21E8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1AEEB6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7CD1E0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38C6A4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A6EE2F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275056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7A12D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584F6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relation_id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B7C9F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CC1AF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83060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0B61B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1A514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7648C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873BC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user_low_id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A5EF8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5DF32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664CC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D51D6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5BF48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PLAYER(user_id)；唯一；检查约束 CK_FRIEND_PAIR_ORDER、CK_FRIEND_REQUESTER</w:t>
            </w:r>
          </w:p>
        </w:tc>
      </w:tr>
      <w:tr w14:paraId="44D3F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1CD99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user_high_id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81F8E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37197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AAC5D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C0BD5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D8EBA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PLAYER(user_id)；唯一；检查约束 CK_FRIEND_PAIR_ORDER、CK_FRIEND_REQUESTER</w:t>
            </w:r>
          </w:p>
        </w:tc>
      </w:tr>
      <w:tr w14:paraId="6F764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85E23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requested_by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93799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F4278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B1CB0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62AD4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1A289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PLAYER(user_id)；检查约束 CK_FRIEND_REQUESTER</w:t>
            </w:r>
          </w:p>
        </w:tc>
      </w:tr>
      <w:tr w14:paraId="21222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3019D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status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E97F3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6E909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6B09C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24A0C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'PENDING'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05046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CK_FRIEND_STATUS</w:t>
            </w:r>
          </w:p>
        </w:tc>
      </w:tr>
      <w:tr w14:paraId="2FEB4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A0B4A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created_at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DA183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DC1A7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5A46F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7948A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905CC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409E0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6072A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responded_at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90077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B3248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D56D9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6EFF2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46A6A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3BF08068">
      <w:pPr>
        <w:pStyle w:val="41"/>
        <w:spacing w:after="0"/>
      </w:pPr>
    </w:p>
    <w:p w14:paraId="18C161B0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唯一约束：UK_FRIEND_PAIR(user_low_id, user_high_id) 检查约束：CK_FRIEND_PAIR_ORDER: user_low_id &lt; user_high_id；CK_FRIEND_REQUESTER: requested_by IN (user_low_id, user_high_id)；CK_FRIEND_STATUS: status IN ('PENDING', 'ACCEPTED', 'DECLINED', 'BLOCKED')</w:t>
      </w:r>
    </w:p>
    <w:p w14:paraId="732FCBBB">
      <w:pPr>
        <w:pStyle w:val="4"/>
      </w:pPr>
      <w:bookmarkStart w:id="77" w:name="_Toc24941"/>
      <w:r>
        <w:t>DIRECT_MESSAGE 表</w:t>
      </w:r>
      <w:bookmarkEnd w:id="77"/>
    </w:p>
    <w:p w14:paraId="08D0234B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持久化私信</w:t>
      </w:r>
    </w:p>
    <w:p w14:paraId="11C0B909">
      <w:pPr>
        <w:pStyle w:val="13"/>
        <w:keepNext/>
        <w:ind w:firstLine="0"/>
        <w:jc w:val="center"/>
      </w:pPr>
      <w:bookmarkStart w:id="78" w:name="tbl_32"/>
      <w:r>
        <w:rPr>
          <w:rFonts w:ascii="Times New Roman" w:hAnsi="Times New Roman" w:eastAsia="黑体"/>
          <w:sz w:val="20"/>
        </w:rPr>
        <w:t>表格 3-30  DIRECT_MESSAGE 表结构</w:t>
      </w:r>
      <w:bookmarkEnd w:id="78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151A2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C429D0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43F5B7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E3B7FA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903C76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F144D1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BC1D69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2866E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BAF67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message_id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582D6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37CBA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12206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B102D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999F5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01D68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79210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relation_id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C337E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507E3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5A0C1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2553A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62157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FRIEND_RELATION(relation_id)</w:t>
            </w:r>
          </w:p>
        </w:tc>
      </w:tr>
      <w:tr w14:paraId="1DA35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7165C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sender_id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B9882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4B5EC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AFD7A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0A76B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B7585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PLAYER(user_id)</w:t>
            </w:r>
          </w:p>
        </w:tc>
      </w:tr>
      <w:tr w14:paraId="5D227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6EA15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content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A806C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CLOB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EC7BF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47F2F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740A2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08EA6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1D316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25FB4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status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B6119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A8E88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17EAB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980BE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'SENT'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0028B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CK_MESSAGE_STATUS</w:t>
            </w:r>
          </w:p>
        </w:tc>
      </w:tr>
      <w:tr w14:paraId="4F3F6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DE110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sent_at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329BE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3199C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BE65F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FD35F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E0CB3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6A6FE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58004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read_at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C79C4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C56CE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EAA5E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3CDFC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DA10C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5E3C4E14">
      <w:pPr>
        <w:pStyle w:val="41"/>
        <w:spacing w:after="0"/>
      </w:pPr>
    </w:p>
    <w:p w14:paraId="0E1C4150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检查约束：CK_MESSAGE_STATUS: status IN ('SENT', 'DELETED')</w:t>
      </w:r>
    </w:p>
    <w:p w14:paraId="06D1DDE6">
      <w:pPr>
        <w:pStyle w:val="4"/>
      </w:pPr>
      <w:bookmarkStart w:id="79" w:name="_Toc14594"/>
      <w:r>
        <w:t>REVIEW_REACTION 表</w:t>
      </w:r>
      <w:bookmarkEnd w:id="79"/>
    </w:p>
    <w:p w14:paraId="1F74ABBA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评价投票及唯一关系</w:t>
      </w:r>
    </w:p>
    <w:p w14:paraId="0E607777">
      <w:pPr>
        <w:pStyle w:val="13"/>
        <w:keepNext/>
        <w:ind w:firstLine="0"/>
        <w:jc w:val="center"/>
      </w:pPr>
      <w:bookmarkStart w:id="80" w:name="tbl_33"/>
      <w:r>
        <w:rPr>
          <w:rFonts w:ascii="Times New Roman" w:hAnsi="Times New Roman" w:eastAsia="黑体"/>
          <w:sz w:val="20"/>
        </w:rPr>
        <w:t>表格 3-31  REVIEW_REACTION 表结构</w:t>
      </w:r>
      <w:bookmarkEnd w:id="80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10662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098CEE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9C6ABE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B12B64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259884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E29584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21C93A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65179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89C63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review_id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91CAA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85020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25A1E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2B951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A854A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主码；外码，参照 GAME_REVIEW(review_id)</w:t>
            </w:r>
          </w:p>
        </w:tc>
      </w:tr>
      <w:tr w14:paraId="4C830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FB036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user_id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E21A7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44D38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B9D55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EFD41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8081C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主码；外码，参照 PLAYER(user_id)</w:t>
            </w:r>
          </w:p>
        </w:tc>
      </w:tr>
      <w:tr w14:paraId="63F1C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163B6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vote_type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0615D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CAB8A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79DBD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033C4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49B7C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CK_REACTION_VOTE</w:t>
            </w:r>
          </w:p>
        </w:tc>
      </w:tr>
      <w:tr w14:paraId="17408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A98BA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is_starred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1FDC6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58371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D3CF4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15BB1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0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ECA3B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CK_REACTION_STAR</w:t>
            </w:r>
          </w:p>
        </w:tc>
      </w:tr>
      <w:tr w14:paraId="4CC2A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F1036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is_funny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A201C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BB0F6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F9DD2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DF325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0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49635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CK_REACTION_FUNNY</w:t>
            </w:r>
          </w:p>
        </w:tc>
      </w:tr>
      <w:tr w14:paraId="0D45F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F22F9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is_awarded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503BA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4EE76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4D03C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04EFC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0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8B89E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CK_REACTION_AWARD</w:t>
            </w:r>
          </w:p>
        </w:tc>
      </w:tr>
      <w:tr w14:paraId="782DE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8A718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updated_at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2741E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22593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FF355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9883F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AFB79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27F93C26">
      <w:pPr>
        <w:pStyle w:val="41"/>
        <w:spacing w:after="0"/>
      </w:pPr>
    </w:p>
    <w:p w14:paraId="4B4341E7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检查约束：CK_REACTION_VOTE: vote_type IS NULL OR vote_type IN ('UP', 'DOWN')；CK_REACTION_STAR: is_starred IN (0, 1)；CK_REACTION_FUNNY: is_funny IN (0, 1)；CK_REACTION_AWARD: is_awarded IN (0, 1)</w:t>
      </w:r>
    </w:p>
    <w:p w14:paraId="5631C496">
      <w:pPr>
        <w:pStyle w:val="4"/>
      </w:pPr>
      <w:bookmarkStart w:id="81" w:name="_Toc12983"/>
      <w:r>
        <w:t>WORKSHOP_ITEM 表</w:t>
      </w:r>
      <w:bookmarkEnd w:id="81"/>
    </w:p>
    <w:p w14:paraId="411E2894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可浏览的工坊演示条目及发布者信息</w:t>
      </w:r>
    </w:p>
    <w:p w14:paraId="53024457">
      <w:pPr>
        <w:pStyle w:val="13"/>
        <w:keepNext/>
        <w:ind w:firstLine="0"/>
        <w:jc w:val="center"/>
      </w:pPr>
      <w:bookmarkStart w:id="82" w:name="tbl_34"/>
      <w:r>
        <w:rPr>
          <w:rFonts w:ascii="Times New Roman" w:hAnsi="Times New Roman" w:eastAsia="黑体"/>
          <w:sz w:val="20"/>
        </w:rPr>
        <w:t>表格 3-32  WORKSHOP_ITEM 表结构</w:t>
      </w:r>
      <w:bookmarkEnd w:id="82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08150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2B0E75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5F4246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CFE951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D4FD95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CDEC22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390532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03525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C5D52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workshop_item_id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ECC39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DD361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40F5F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0DB2C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3E967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0C07C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C1519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game_id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846CD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D8BAA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BFB34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0CCD0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08EAA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GAME(game_id)</w:t>
            </w:r>
          </w:p>
        </w:tc>
      </w:tr>
      <w:tr w14:paraId="5FD1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A2685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creator_user_id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ED1D7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88AB4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43FCD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63906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9095A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PLAYER(user_id)</w:t>
            </w:r>
          </w:p>
        </w:tc>
      </w:tr>
      <w:tr w14:paraId="668F9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3F38C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title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F4C00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73FF4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3F9AD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65E00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CBA76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7B5FE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12C0F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category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5078E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7D77E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50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BC899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5BE7F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D92F7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21116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5F8F1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summary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412E0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9377C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500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DDB6B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D2C9A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B1FF8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76A79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3E165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details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660F8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CLOB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86F20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5DE53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2621D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12CD3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04C57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8DA91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image_url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28CF2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55D7A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255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0E409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93D7C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98BEE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526EE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8C934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status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EED8F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2B47A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43CFB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FE45A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'PUBLISHED'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A82A3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CK_WORKSHOP_STATUS</w:t>
            </w:r>
          </w:p>
        </w:tc>
      </w:tr>
      <w:tr w14:paraId="03C9B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1D165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created_at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6A4FF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6B70B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B73E0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60FEA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0E9B8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151F2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B27D3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updated_at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634B0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61CCC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49B23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65288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44309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6428FB43">
      <w:pPr>
        <w:pStyle w:val="41"/>
        <w:spacing w:after="0"/>
      </w:pPr>
    </w:p>
    <w:p w14:paraId="1D210645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检查约束：CK_WORKSHOP_STATUS: status IN ('DRAFT', 'PUBLISHED', 'HIDDEN')</w:t>
      </w:r>
    </w:p>
    <w:p w14:paraId="7C5A11D5">
      <w:pPr>
        <w:pStyle w:val="4"/>
      </w:pPr>
      <w:bookmarkStart w:id="83" w:name="_Toc5166"/>
      <w:r>
        <w:t>WORKSHOP_SUBSCRIPTION 表</w:t>
      </w:r>
      <w:bookmarkEnd w:id="83"/>
    </w:p>
    <w:p w14:paraId="0A3ACFF5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玩家订阅关系</w:t>
      </w:r>
    </w:p>
    <w:p w14:paraId="48E9FC19">
      <w:pPr>
        <w:pStyle w:val="13"/>
        <w:keepNext/>
        <w:ind w:firstLine="0"/>
        <w:jc w:val="center"/>
      </w:pPr>
      <w:bookmarkStart w:id="84" w:name="tbl_35"/>
      <w:r>
        <w:rPr>
          <w:rFonts w:ascii="Times New Roman" w:hAnsi="Times New Roman" w:eastAsia="黑体"/>
          <w:sz w:val="20"/>
        </w:rPr>
        <w:t>表格 3-33  WORKSHOP_SUBSCRIPTION 表结构</w:t>
      </w:r>
      <w:bookmarkEnd w:id="84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2AD29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1EAF07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92AA41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58B195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F8441F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82B3B9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AE47D6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1B69C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2FB49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workshop_item_id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0986C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9E43B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6E54C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D5DCC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DAEB9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主码；外码，参照 WORKSHOP_ITEM(workshop_item_id)</w:t>
            </w:r>
          </w:p>
        </w:tc>
      </w:tr>
      <w:tr w14:paraId="38388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87C5C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user_id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E3A8A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90D3A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0E3BD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365AB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AC6A8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主码；外码，参照 PLAYER(user_id)</w:t>
            </w:r>
          </w:p>
        </w:tc>
      </w:tr>
      <w:tr w14:paraId="72D98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612F5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subscribed_at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C4356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05120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D661E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6ECB8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5792B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536440BA">
      <w:pPr>
        <w:pStyle w:val="41"/>
        <w:spacing w:after="0"/>
      </w:pPr>
    </w:p>
    <w:p w14:paraId="773C4C60">
      <w:pPr>
        <w:pStyle w:val="4"/>
      </w:pPr>
      <w:bookmarkStart w:id="85" w:name="_Toc21559"/>
      <w:r>
        <w:t>USER_NOTIFICATION 表</w:t>
      </w:r>
      <w:bookmarkEnd w:id="85"/>
    </w:p>
    <w:p w14:paraId="15321C20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站内通知与已读状态</w:t>
      </w:r>
    </w:p>
    <w:p w14:paraId="5B596A42">
      <w:pPr>
        <w:pStyle w:val="13"/>
        <w:keepNext/>
        <w:ind w:firstLine="0"/>
        <w:jc w:val="center"/>
      </w:pPr>
      <w:bookmarkStart w:id="86" w:name="tbl_36"/>
      <w:r>
        <w:rPr>
          <w:rFonts w:ascii="Times New Roman" w:hAnsi="Times New Roman" w:eastAsia="黑体"/>
          <w:sz w:val="20"/>
        </w:rPr>
        <w:t>表格 3-34  USER_NOTIFICATION 表结构</w:t>
      </w:r>
      <w:bookmarkEnd w:id="86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03B3E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53689D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01226F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C1BBF3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0C91A2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B02870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8498A6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6E49C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5C403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notification_id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F3BBA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3E949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89FA9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19B48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06F0E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58F19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0367C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user_id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BFE7D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48167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EEE09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07E07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C5215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PLAYER(user_id)</w:t>
            </w:r>
          </w:p>
        </w:tc>
      </w:tr>
      <w:tr w14:paraId="1D988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2B808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notification_type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4DDF4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325EB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AB82A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E2ED0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39906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CK_USER_NOTIFICATION_TYPE</w:t>
            </w:r>
          </w:p>
        </w:tc>
      </w:tr>
      <w:tr w14:paraId="4850B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98A3D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title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779B2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AE6AB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160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40951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23C42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A052A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407CB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11851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message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51524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CD1F1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1000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6C31F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D22E1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0DF79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2C2F5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D297C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target_url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9BEFF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8B2B5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500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6F2BC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2F8AA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3391F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4112F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A3D54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is_read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44688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2B0C8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57BB3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66F35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0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1C0F4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CK_USER_NOTIFICATION_READ</w:t>
            </w:r>
          </w:p>
        </w:tc>
      </w:tr>
      <w:tr w14:paraId="69819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F5E6B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created_at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E1CB1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5B241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F4CE7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188DA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83C72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0E569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F55FD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read_at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A6DAF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421D7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4E591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ABE13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52B86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0DB8BDA9">
      <w:pPr>
        <w:pStyle w:val="41"/>
        <w:spacing w:after="0"/>
      </w:pPr>
    </w:p>
    <w:p w14:paraId="1BE10C2B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检查约束：CK_USER_NOTIFICATION_TYPE: notification_type IN ('FRIEND_REQUEST', 'FRIEND_ACCEPTED', 'DIRECT_MESSAGE', 'REVIEW_REACTION', 'WORKSHOP_UPDATE', 'TRADE_OFFER', 'COMMUNITY_REPLY', 'BADGE_EARNED', 'SYSTEM')；CK_USER_NOTIFICATION_READ: is_read IN (0, 1)</w:t>
      </w:r>
    </w:p>
    <w:p w14:paraId="523925C7">
      <w:pPr>
        <w:pStyle w:val="4"/>
      </w:pPr>
      <w:bookmarkStart w:id="87" w:name="_Toc13892"/>
      <w:r>
        <w:t>PLAYER_PROFILE 表</w:t>
      </w:r>
      <w:bookmarkEnd w:id="87"/>
    </w:p>
    <w:p w14:paraId="20A95E59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玩家展示资料与主题</w:t>
      </w:r>
    </w:p>
    <w:p w14:paraId="13CC51A0">
      <w:pPr>
        <w:pStyle w:val="13"/>
        <w:keepNext/>
        <w:ind w:firstLine="0"/>
        <w:jc w:val="center"/>
      </w:pPr>
      <w:bookmarkStart w:id="88" w:name="tbl_37"/>
      <w:r>
        <w:rPr>
          <w:rFonts w:ascii="Times New Roman" w:hAnsi="Times New Roman" w:eastAsia="黑体"/>
          <w:sz w:val="20"/>
        </w:rPr>
        <w:t>表格 3-35  PLAYER_PROFILE 表结构</w:t>
      </w:r>
      <w:bookmarkEnd w:id="88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732F0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7B6918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0AF231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2D0CC7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4B70B7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917635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BF62B8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3AE25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8097A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user_id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C556D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E8E36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6BED5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EE7B0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B9629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主码；外码，参照 PLAYER(user_id)</w:t>
            </w:r>
          </w:p>
        </w:tc>
      </w:tr>
      <w:tr w14:paraId="22F55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09F39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headline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BC9C7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429C9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8E81D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68D4C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E3DFC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4D095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0F2D2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bio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668F6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CLOB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356D4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C8BA0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18D30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73A03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02FB6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25EF0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avatar_key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527D3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37213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40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44B1B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84130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'AVATAR_BLUE'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6EED0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CK_PROFILE_AVATAR</w:t>
            </w:r>
          </w:p>
        </w:tc>
      </w:tr>
      <w:tr w14:paraId="139E1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3D97F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background_key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B0844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F92B1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40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443CE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0F6A9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'BACKGROUND_CS2'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FEEB8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CK_PROFILE_BACKGROUND</w:t>
            </w:r>
          </w:p>
        </w:tc>
      </w:tr>
      <w:tr w14:paraId="10570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480D4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theme_key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5E77C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6353E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591A1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8889E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'STEAM_BLUE'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0DF7B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CK_PROFILE_THEME</w:t>
            </w:r>
          </w:p>
        </w:tc>
      </w:tr>
      <w:tr w14:paraId="29795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572B6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showcase_game_id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1D5DF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F6E8F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ECBFC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CBCAA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06230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GAME(game_id)</w:t>
            </w:r>
          </w:p>
        </w:tc>
      </w:tr>
      <w:tr w14:paraId="43D64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3366B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profile_visibility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4C202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B76CD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C61D5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2206B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'PUBLIC'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04F9A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CK_PROFILE_VISIBILITY</w:t>
            </w:r>
          </w:p>
        </w:tc>
      </w:tr>
      <w:tr w14:paraId="3B068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8FA3F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updated_at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D5C8D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D2733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4E30C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DEFFD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327EB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453F7CE8">
      <w:pPr>
        <w:pStyle w:val="41"/>
        <w:spacing w:after="0"/>
      </w:pPr>
    </w:p>
    <w:p w14:paraId="2E7BCD48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检查约束：CK_PROFILE_AVATAR: avatar_key IN ('AVATAR_BLUE', 'AVATAR_ORANGE', 'AVATAR_GREEN', 'AVATAR_PURPLE')；CK_PROFILE_BACKGROUND: background_key IN ('BACKGROUND_CS2', 'BACKGROUND_DST', 'BACKGROUND_LIBRARY')；CK_PROFILE_THEME: theme_key IN ('STEAM_BLUE', 'TACTICAL_ORANGE', 'SURVIVAL_GREEN')；CK_PROFILE_VISIBILITY: profile_visibility IN ('PUBLIC', 'FRIENDS', 'PRIVATE')</w:t>
      </w:r>
    </w:p>
    <w:p w14:paraId="40EC463D">
      <w:pPr>
        <w:pStyle w:val="4"/>
      </w:pPr>
      <w:bookmarkStart w:id="89" w:name="_Toc31571"/>
      <w:r>
        <w:t>BADGE_CATALOG 表</w:t>
      </w:r>
      <w:bookmarkEnd w:id="89"/>
    </w:p>
    <w:p w14:paraId="27063841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徽章定义</w:t>
      </w:r>
    </w:p>
    <w:p w14:paraId="2768FBA2">
      <w:pPr>
        <w:pStyle w:val="13"/>
        <w:keepNext/>
        <w:ind w:firstLine="0"/>
        <w:jc w:val="center"/>
      </w:pPr>
      <w:bookmarkStart w:id="90" w:name="tbl_38"/>
      <w:r>
        <w:rPr>
          <w:rFonts w:ascii="Times New Roman" w:hAnsi="Times New Roman" w:eastAsia="黑体"/>
          <w:sz w:val="20"/>
        </w:rPr>
        <w:t>表格 3-36  BADGE_CATALOG 表结构</w:t>
      </w:r>
      <w:bookmarkEnd w:id="90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4B9E2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802D02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28AF8A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836CCF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1AD187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EC0AE7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B313DF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4504A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66CD6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badge_id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138B3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3FA5E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A8AAD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81867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50A0B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460D8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ECD20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badge_name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EC14B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F357D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D377D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0A242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459A4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5893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6B177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description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DB019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0C549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500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CAC62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3394C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9D467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115A4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5D115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icon_key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83630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65B10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40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736E4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B1C03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62AA7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49E60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5BD7B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xp_value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F513D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5813A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5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3916B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B9DAA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0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928D9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CK_BADGE_XP</w:t>
            </w:r>
          </w:p>
        </w:tc>
      </w:tr>
      <w:tr w14:paraId="21C3F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258A5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rarity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EDDB3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6E932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2AC73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BF50A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'COMMON'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60FBB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CK_BADGE_RARITY</w:t>
            </w:r>
          </w:p>
        </w:tc>
      </w:tr>
    </w:tbl>
    <w:p w14:paraId="793E8D09">
      <w:pPr>
        <w:pStyle w:val="41"/>
        <w:spacing w:after="0"/>
      </w:pPr>
    </w:p>
    <w:p w14:paraId="1E0D2CD4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检查约束：CK_BADGE_XP: xp_value &gt;= 0；CK_BADGE_RARITY: rarity IN ('COMMON', 'RARE', 'EPIC')</w:t>
      </w:r>
    </w:p>
    <w:p w14:paraId="7014495A">
      <w:pPr>
        <w:pStyle w:val="4"/>
      </w:pPr>
      <w:bookmarkStart w:id="91" w:name="_Toc13684"/>
      <w:r>
        <w:t>PLAYER_BADGE 表</w:t>
      </w:r>
      <w:bookmarkEnd w:id="91"/>
    </w:p>
    <w:p w14:paraId="5C4D04E9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玩家获得和装备徽章</w:t>
      </w:r>
    </w:p>
    <w:p w14:paraId="50F0E211">
      <w:pPr>
        <w:pStyle w:val="13"/>
        <w:keepNext/>
        <w:ind w:firstLine="0"/>
        <w:jc w:val="center"/>
      </w:pPr>
      <w:bookmarkStart w:id="92" w:name="tbl_39"/>
      <w:r>
        <w:rPr>
          <w:rFonts w:ascii="Times New Roman" w:hAnsi="Times New Roman" w:eastAsia="黑体"/>
          <w:sz w:val="20"/>
        </w:rPr>
        <w:t>表格 3-37  PLAYER_BADGE 表结构</w:t>
      </w:r>
      <w:bookmarkEnd w:id="92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4A567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7BB537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CB0DC4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82C6DA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8EBD53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0BA654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5C3075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73BF6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A7D9E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user_id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FAE71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B3783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1D759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14912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A5F9D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主码；外码，参照 PLAYER(user_id)</w:t>
            </w:r>
          </w:p>
        </w:tc>
      </w:tr>
      <w:tr w14:paraId="2F2AC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A4B50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badge_id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CAE9C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514F3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D516D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4FF87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B4577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主码；外码，参照 BADGE_CATALOG(badge_id)</w:t>
            </w:r>
          </w:p>
        </w:tc>
      </w:tr>
      <w:tr w14:paraId="16D6F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D12C0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earned_at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145B6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8D621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0DDC6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46E00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CA66E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20F2A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A1356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is_featured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7DD65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2D00C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2DA7B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30162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0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E763F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CK_PLAYER_BADGE_FEATURED</w:t>
            </w:r>
          </w:p>
        </w:tc>
      </w:tr>
    </w:tbl>
    <w:p w14:paraId="318E2B58">
      <w:pPr>
        <w:pStyle w:val="41"/>
        <w:spacing w:after="0"/>
      </w:pPr>
    </w:p>
    <w:p w14:paraId="096EB8E4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检查约束：CK_PLAYER_BADGE_FEATURED: is_featured IN (0, 1)</w:t>
      </w:r>
    </w:p>
    <w:p w14:paraId="1D6E46BE">
      <w:pPr>
        <w:pStyle w:val="4"/>
      </w:pPr>
      <w:bookmarkStart w:id="93" w:name="_Toc19031"/>
      <w:r>
        <w:t>TRADE_OFFER 表</w:t>
      </w:r>
      <w:bookmarkEnd w:id="93"/>
    </w:p>
    <w:p w14:paraId="3CCB984B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玩家间交易报价头与状态</w:t>
      </w:r>
    </w:p>
    <w:p w14:paraId="0CDC5537">
      <w:pPr>
        <w:pStyle w:val="13"/>
        <w:keepNext/>
        <w:ind w:firstLine="0"/>
        <w:jc w:val="center"/>
      </w:pPr>
      <w:bookmarkStart w:id="94" w:name="tbl_40"/>
      <w:r>
        <w:rPr>
          <w:rFonts w:ascii="Times New Roman" w:hAnsi="Times New Roman" w:eastAsia="黑体"/>
          <w:sz w:val="20"/>
        </w:rPr>
        <w:t>表格 3-38  TRADE_OFFER 表结构</w:t>
      </w:r>
      <w:bookmarkEnd w:id="94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3B904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866531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829E7D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818BE1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14AEFB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FF4FD4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F90257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2E750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536A4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offer_id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98B51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38B62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3D7D6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10E85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B83DA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3D197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F77C5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sender_id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83548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43C2B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3E8F8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E6C7D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C51B6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PLAYER(user_id)；检查约束 CK_TRADE_OFFER_PARTIES</w:t>
            </w:r>
          </w:p>
        </w:tc>
      </w:tr>
      <w:tr w14:paraId="29200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E5A03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recipient_id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232D8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8631E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C380D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5CFEC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CF90A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PLAYER(user_id)；检查约束 CK_TRADE_OFFER_PARTIES</w:t>
            </w:r>
          </w:p>
        </w:tc>
      </w:tr>
      <w:tr w14:paraId="0600A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FB4E0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message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FA56B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29371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500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479E3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A7E2C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7BD06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65A6E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0AE48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status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9BAAD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3B02C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BA90A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AFC3C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'PENDING'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05D52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CK_TRADE_OFFER_STATUS</w:t>
            </w:r>
          </w:p>
        </w:tc>
      </w:tr>
      <w:tr w14:paraId="4D672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ACD0B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created_at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CC27D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25ED3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638CD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D66B2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5CBCF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4F38E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7B17B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responded_at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8497A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6D998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23C39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736AB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8373F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509D7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346BF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version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ECC91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9F2AF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6EB7E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DC9C7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0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C87DE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2CDEDDCD">
      <w:pPr>
        <w:pStyle w:val="41"/>
        <w:spacing w:after="0"/>
      </w:pPr>
    </w:p>
    <w:p w14:paraId="2681AA6F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检查约束：CK_TRADE_OFFER_PARTIES: sender_id &lt;&gt; recipient_id；CK_TRADE_OFFER_STATUS: status IN ('PENDING', 'ACCEPTED', 'DECLINED', 'CANCELED', 'EXPIRED')</w:t>
      </w:r>
    </w:p>
    <w:p w14:paraId="2F3B4E72">
      <w:pPr>
        <w:pStyle w:val="4"/>
      </w:pPr>
      <w:bookmarkStart w:id="95" w:name="_Toc25677"/>
      <w:r>
        <w:t>TRADE_OFFER_ITEM 表</w:t>
      </w:r>
      <w:bookmarkEnd w:id="95"/>
    </w:p>
    <w:p w14:paraId="65D34475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报价中的物品与方向</w:t>
      </w:r>
    </w:p>
    <w:p w14:paraId="639D1CED">
      <w:pPr>
        <w:pStyle w:val="13"/>
        <w:keepNext/>
        <w:ind w:firstLine="0"/>
        <w:jc w:val="center"/>
      </w:pPr>
      <w:bookmarkStart w:id="96" w:name="tbl_41"/>
      <w:r>
        <w:rPr>
          <w:rFonts w:ascii="Times New Roman" w:hAnsi="Times New Roman" w:eastAsia="黑体"/>
          <w:sz w:val="20"/>
        </w:rPr>
        <w:t>表格 3-39  TRADE_OFFER_ITEM 表结构</w:t>
      </w:r>
      <w:bookmarkEnd w:id="96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2C925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14FE09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23082A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23C050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F3AD23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742E02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7D2E56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06465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E32BF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offer_id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F0AA9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D9E45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BFE35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E05AA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68A1B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主码；外码，参照 TRADE_OFFER(offer_id)</w:t>
            </w:r>
          </w:p>
        </w:tc>
      </w:tr>
      <w:tr w14:paraId="73760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847E9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item_id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7CB31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6CE97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C94A7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7D801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E1D75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主码；外码，参照 INVENTORY_ITEM(item_id)</w:t>
            </w:r>
          </w:p>
        </w:tc>
      </w:tr>
      <w:tr w14:paraId="4E2A1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8FE29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item_role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0D8AE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AE117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CD4C0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499AA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A1044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CK_TRADE_OFFER_ITEM_ROLE</w:t>
            </w:r>
          </w:p>
        </w:tc>
      </w:tr>
      <w:tr w14:paraId="639A7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6C4BB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owner_id_at_create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B8D03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D909E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3ACFD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BD142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27397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PLAYER(user_id)</w:t>
            </w:r>
          </w:p>
        </w:tc>
      </w:tr>
    </w:tbl>
    <w:p w14:paraId="76A8727A">
      <w:pPr>
        <w:pStyle w:val="41"/>
        <w:spacing w:after="0"/>
      </w:pPr>
    </w:p>
    <w:p w14:paraId="6637E7EB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检查约束：CK_TRADE_OFFER_ITEM_ROLE: item_role IN ('OFFERED', 'REQUESTED')</w:t>
      </w:r>
    </w:p>
    <w:p w14:paraId="26825F71">
      <w:pPr>
        <w:pStyle w:val="4"/>
      </w:pPr>
      <w:bookmarkStart w:id="97" w:name="_Toc25920"/>
      <w:r>
        <w:t>COMMUNITY_POST 表</w:t>
      </w:r>
      <w:bookmarkEnd w:id="97"/>
    </w:p>
    <w:p w14:paraId="20D52738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玩家动态</w:t>
      </w:r>
    </w:p>
    <w:p w14:paraId="221DD1C7">
      <w:pPr>
        <w:pStyle w:val="13"/>
        <w:keepNext/>
        <w:ind w:firstLine="0"/>
        <w:jc w:val="center"/>
      </w:pPr>
      <w:bookmarkStart w:id="98" w:name="tbl_42"/>
      <w:r>
        <w:rPr>
          <w:rFonts w:ascii="Times New Roman" w:hAnsi="Times New Roman" w:eastAsia="黑体"/>
          <w:sz w:val="20"/>
        </w:rPr>
        <w:t>表格 3-40  COMMUNITY_POST 表结构</w:t>
      </w:r>
      <w:bookmarkEnd w:id="98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2F842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E46C8F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F73B9A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F87E41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A7573A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B6CF6D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2DBE1C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6FA89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DCECB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post_id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165AE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98392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10610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30BF8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C573D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4B14A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5668D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author_id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D40EB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1F8E6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FB574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F1FAB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A0214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PLAYER(user_id)</w:t>
            </w:r>
          </w:p>
        </w:tc>
      </w:tr>
      <w:tr w14:paraId="2BFE6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F9A1F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game_id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E3E9A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ABBB8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54238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EB5C8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A152E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GAME(game_id)</w:t>
            </w:r>
          </w:p>
        </w:tc>
      </w:tr>
      <w:tr w14:paraId="6CAEA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372F4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post_type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A7F30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057E8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62C19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1178B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'STATUS'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4F140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CK_COMMUNITY_POST_TYPE</w:t>
            </w:r>
          </w:p>
        </w:tc>
      </w:tr>
      <w:tr w14:paraId="0BF79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6C563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content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A8A6B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CLOB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01546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06943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EFC3F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CEF9D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329E7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901EB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media_url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8D5DE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B6344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255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DE7B8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F6847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5ACAB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13C8C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B7661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visibility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53613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B3BC7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45389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10959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'PUBLIC'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648D5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CK_COMMUNITY_POST_VISIBILITY</w:t>
            </w:r>
          </w:p>
        </w:tc>
      </w:tr>
      <w:tr w14:paraId="6B64B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9C72D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status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D2BC0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CBFDC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0CB2C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078BA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'VISIBLE'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E8E4B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CK_COMMUNITY_POST_TYPE、CK_COMMUNITY_POST_STATUS</w:t>
            </w:r>
          </w:p>
        </w:tc>
      </w:tr>
      <w:tr w14:paraId="671A1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6F29F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created_at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70627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E9C82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BFDC2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67C69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56CB1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44497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9F778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updated_at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0EFC1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EEA70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BFBA5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D8B44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041A0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49975C55">
      <w:pPr>
        <w:pStyle w:val="41"/>
        <w:spacing w:after="0"/>
      </w:pPr>
    </w:p>
    <w:p w14:paraId="404C34AF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检查约束：CK_COMMUNITY_POST_TYPE: post_type IN ('STATUS', 'ACHIEVEMENT', 'SCREENSHOT', 'TRADE')；CK_COMMUNITY_POST_VISIBILITY: visibility IN ('PUBLIC', 'FRIENDS')；CK_COMMUNITY_POST_STATUS: status IN ('VISIBLE', 'HIDDEN', 'DELETED')</w:t>
      </w:r>
    </w:p>
    <w:p w14:paraId="02BA9787">
      <w:pPr>
        <w:pStyle w:val="4"/>
      </w:pPr>
      <w:bookmarkStart w:id="99" w:name="_Toc11224"/>
      <w:r>
        <w:t>COMMUNITY_POST_REACTION 表</w:t>
      </w:r>
      <w:bookmarkEnd w:id="99"/>
    </w:p>
    <w:p w14:paraId="33285937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动态点赞关系</w:t>
      </w:r>
    </w:p>
    <w:p w14:paraId="6C20F431">
      <w:pPr>
        <w:pStyle w:val="13"/>
        <w:keepNext/>
        <w:ind w:firstLine="0"/>
        <w:jc w:val="center"/>
      </w:pPr>
      <w:bookmarkStart w:id="100" w:name="tbl_43"/>
      <w:r>
        <w:rPr>
          <w:rFonts w:ascii="Times New Roman" w:hAnsi="Times New Roman" w:eastAsia="黑体"/>
          <w:sz w:val="20"/>
        </w:rPr>
        <w:t>表格 3-41  COMMUNITY_POST_REACTION 表结构</w:t>
      </w:r>
      <w:bookmarkEnd w:id="100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50B8A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487D36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C9A3CC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254663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D3DC5B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16BD1F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3F98C8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76C38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A6324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post_id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8DDFE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78652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60637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24725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D907A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主码；外码，参照 COMMUNITY_POST(post_id)</w:t>
            </w:r>
          </w:p>
        </w:tc>
      </w:tr>
      <w:tr w14:paraId="08C00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17C78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user_id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B91E3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75D11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E101D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01D08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2F70C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主码；外码，参照 PLAYER(user_id)</w:t>
            </w:r>
          </w:p>
        </w:tc>
      </w:tr>
      <w:tr w14:paraId="353B3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BC141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reaction_type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3827F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AE37F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CE530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963A1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'LIKE'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7DC0D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CK_POST_REACTION_TYPE</w:t>
            </w:r>
          </w:p>
        </w:tc>
      </w:tr>
      <w:tr w14:paraId="5330E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F244D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created_at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10B29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24AF5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A5E90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03AFD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31B70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5D1DD3FA">
      <w:pPr>
        <w:pStyle w:val="41"/>
        <w:spacing w:after="0"/>
      </w:pPr>
    </w:p>
    <w:p w14:paraId="273FB80B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检查约束：CK_POST_REACTION_TYPE: reaction_type IN ('LIKE', 'AWARD')</w:t>
      </w:r>
    </w:p>
    <w:p w14:paraId="0E3AD43D">
      <w:pPr>
        <w:pStyle w:val="4"/>
      </w:pPr>
      <w:bookmarkStart w:id="101" w:name="_Toc6634"/>
      <w:r>
        <w:t>DISCUSSION_TOPIC 表</w:t>
      </w:r>
      <w:bookmarkEnd w:id="101"/>
    </w:p>
    <w:p w14:paraId="6772AB5B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按游戏组织的讨论主题</w:t>
      </w:r>
    </w:p>
    <w:p w14:paraId="6DA13B56">
      <w:pPr>
        <w:pStyle w:val="13"/>
        <w:keepNext/>
        <w:ind w:firstLine="0"/>
        <w:jc w:val="center"/>
      </w:pPr>
      <w:bookmarkStart w:id="102" w:name="tbl_44"/>
      <w:r>
        <w:rPr>
          <w:rFonts w:ascii="Times New Roman" w:hAnsi="Times New Roman" w:eastAsia="黑体"/>
          <w:sz w:val="20"/>
        </w:rPr>
        <w:t>表格 3-42  DISCUSSION_TOPIC 表结构</w:t>
      </w:r>
      <w:bookmarkEnd w:id="102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205DA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CD7B54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96D5FF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0B964E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103E96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80D7D1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893203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6E5DC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429DA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topic_id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78B83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CFBC7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46A4B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13522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5DDD2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4085C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74388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game_id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CE2A9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B7E97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35E06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10E64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B533D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GAME(game_id)</w:t>
            </w:r>
          </w:p>
        </w:tc>
      </w:tr>
      <w:tr w14:paraId="7F195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64491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author_id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E9654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E1C4D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14B58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FFE51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EB60E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PLAYER(user_id)</w:t>
            </w:r>
          </w:p>
        </w:tc>
      </w:tr>
      <w:tr w14:paraId="076C0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5DDCA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title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E349B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66973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160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BD271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766F8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34020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10A3F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C53FD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body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106B3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CLOB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7FD00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F4782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C59E3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5E721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11DE1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71705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status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C48E4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646B0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AD773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CF61A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'OPEN'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F9F0E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CK_DISCUSSION_TOPIC_STATUS</w:t>
            </w:r>
          </w:p>
        </w:tc>
      </w:tr>
      <w:tr w14:paraId="6BA87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0C6E0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created_at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9BE0C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82C6A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8076F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2BB79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F650F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468CA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F24F6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updated_at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54764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D6369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6B20A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C26B0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74464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28C1A849">
      <w:pPr>
        <w:pStyle w:val="41"/>
        <w:spacing w:after="0"/>
      </w:pPr>
    </w:p>
    <w:p w14:paraId="4225D996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检查约束：CK_DISCUSSION_TOPIC_STATUS: status IN ('OPEN', 'LOCKED', 'HIDDEN')</w:t>
      </w:r>
    </w:p>
    <w:p w14:paraId="64F16167">
      <w:pPr>
        <w:pStyle w:val="4"/>
      </w:pPr>
      <w:bookmarkStart w:id="103" w:name="_Toc28564"/>
      <w:r>
        <w:t>DISCUSSION_REPLY 表</w:t>
      </w:r>
      <w:bookmarkEnd w:id="103"/>
    </w:p>
    <w:p w14:paraId="7A01EFFB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主题回复</w:t>
      </w:r>
    </w:p>
    <w:p w14:paraId="39EA5F11">
      <w:pPr>
        <w:pStyle w:val="13"/>
        <w:keepNext/>
        <w:ind w:firstLine="0"/>
        <w:jc w:val="center"/>
      </w:pPr>
      <w:bookmarkStart w:id="104" w:name="tbl_45"/>
      <w:r>
        <w:rPr>
          <w:rFonts w:ascii="Times New Roman" w:hAnsi="Times New Roman" w:eastAsia="黑体"/>
          <w:sz w:val="20"/>
        </w:rPr>
        <w:t>表格 3-43  DISCUSSION_REPLY 表结构</w:t>
      </w:r>
      <w:bookmarkEnd w:id="104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0BCD2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C14FF6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BE302A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0C98C1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9A2430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B9AB40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C154E5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72AAF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35954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reply_id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34C77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5144B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5CC36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40194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B60C1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0FA46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C7F62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topic_id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2AA81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5DECF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3E874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6DF4D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32FF4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DISCUSSION_TOPIC(topic_id)</w:t>
            </w:r>
          </w:p>
        </w:tc>
      </w:tr>
      <w:tr w14:paraId="773F4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7E3D5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author_id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631A3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3FC37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B4DC6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51124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26300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PLAYER(user_id)</w:t>
            </w:r>
          </w:p>
        </w:tc>
      </w:tr>
      <w:tr w14:paraId="5199A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810C1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body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0F841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CLOB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7096F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628B6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7174E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23B23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79F85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353B5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status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2AFD9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1F58D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FEA06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ED7AF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'VISIBLE'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FF2C9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CK_DISCUSSION_REPLY_STATUS</w:t>
            </w:r>
          </w:p>
        </w:tc>
      </w:tr>
      <w:tr w14:paraId="50C82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E8EAF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created_at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684B4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60F93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4BEC6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AF42A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340FE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312B8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027F0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updated_at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6EC18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CCE75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6F04C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7BEB7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F7DF5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4628B02E">
      <w:pPr>
        <w:pStyle w:val="41"/>
        <w:spacing w:after="0"/>
      </w:pPr>
    </w:p>
    <w:p w14:paraId="764551DF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检查约束：CK_DISCUSSION_REPLY_STATUS: status IN ('VISIBLE', 'DELETED')</w:t>
      </w:r>
    </w:p>
    <w:p w14:paraId="1A33A6DC">
      <w:pPr>
        <w:pStyle w:val="4"/>
      </w:pPr>
      <w:bookmarkStart w:id="105" w:name="_Toc7847"/>
      <w:r>
        <w:t>DEMO_RESET_RUN 表</w:t>
      </w:r>
      <w:bookmarkEnd w:id="105"/>
    </w:p>
    <w:p w14:paraId="78740C77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恢复任务运行与最终状态</w:t>
      </w:r>
    </w:p>
    <w:p w14:paraId="26B2DF05">
      <w:pPr>
        <w:pStyle w:val="13"/>
        <w:keepNext/>
        <w:ind w:firstLine="0"/>
        <w:jc w:val="center"/>
      </w:pPr>
      <w:bookmarkStart w:id="106" w:name="tbl_46"/>
      <w:r>
        <w:rPr>
          <w:rFonts w:ascii="Times New Roman" w:hAnsi="Times New Roman" w:eastAsia="黑体"/>
          <w:sz w:val="20"/>
        </w:rPr>
        <w:t>表格 3-44  DEMO_RESET_RUN 表结构</w:t>
      </w:r>
      <w:bookmarkEnd w:id="106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33D07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D7D4EF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994573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31062D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26CBE7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64DC39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0EFFBD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74905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3C7E6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run_id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D49F2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E24FC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D23C2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71C18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B01DF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19ECD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5A1AC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status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B8402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9CC0F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84AB0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AF9FB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EF3C2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CK_DEMO_RESET_STATUS</w:t>
            </w:r>
          </w:p>
        </w:tc>
      </w:tr>
      <w:tr w14:paraId="5EEBB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C587A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initiated_by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FF0F7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32914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3D26B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20E48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4F028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45EB0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B6BF6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baseline_sha256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CFF17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9D38F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64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92D44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A3A90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3FD0B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0B837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88E57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started_at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DB608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678EA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3AA2C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E53D1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56781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54F82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98A73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completed_at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78314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87571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D8B3B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71094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1FFFE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01C7B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2F233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error_message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835A2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CC7D5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1000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D5A1A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是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1C6ED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CA23F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21E770E5">
      <w:pPr>
        <w:pStyle w:val="41"/>
        <w:spacing w:after="0"/>
      </w:pPr>
    </w:p>
    <w:p w14:paraId="633089CD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检查约束：CK_DEMO_RESET_STATUS: status IN ( 'SNAPSHOTTING', 'SNAPSHOT_READY', 'RESETTING', 'RESET_COMPLETED', 'RESET_FAILED', 'RESTORING', 'RESTORED', 'RESTORE_FAILED' )</w:t>
      </w:r>
    </w:p>
    <w:p w14:paraId="0F0E9191">
      <w:pPr>
        <w:pStyle w:val="4"/>
      </w:pPr>
      <w:bookmarkStart w:id="107" w:name="_Toc4654"/>
      <w:r>
        <w:t>DEMO_RESET_TABLE 表</w:t>
      </w:r>
      <w:bookmarkEnd w:id="107"/>
    </w:p>
    <w:p w14:paraId="1315C1A0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逐表恢复结果</w:t>
      </w:r>
    </w:p>
    <w:p w14:paraId="31A779BA">
      <w:pPr>
        <w:pStyle w:val="13"/>
        <w:keepNext/>
        <w:ind w:firstLine="0"/>
        <w:jc w:val="center"/>
      </w:pPr>
      <w:bookmarkStart w:id="108" w:name="tbl_47"/>
      <w:r>
        <w:rPr>
          <w:rFonts w:ascii="Times New Roman" w:hAnsi="Times New Roman" w:eastAsia="黑体"/>
          <w:sz w:val="20"/>
        </w:rPr>
        <w:t>表格 3-45  DEMO_RESET_TABLE 表结构</w:t>
      </w:r>
      <w:bookmarkEnd w:id="108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79CCF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A58B31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3AF1E7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428740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E5C65B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51C844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16006B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6669C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7C679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run_id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CA676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835E3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DB5AF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B3F7C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69686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主码；外码，参照 DEMO_RESET_RUN(run_id)；唯一</w:t>
            </w:r>
          </w:p>
        </w:tc>
      </w:tr>
      <w:tr w14:paraId="44627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F5B86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table_order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9BCA9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3B9A0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0738E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17EA7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19730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主码；检查约束 CK_DEMO_RESET_TABLE_ORDER</w:t>
            </w:r>
          </w:p>
        </w:tc>
      </w:tr>
      <w:tr w14:paraId="609B8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91B2A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source_table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E4225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8E09A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128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94A2E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A63ED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39939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唯一</w:t>
            </w:r>
          </w:p>
        </w:tc>
      </w:tr>
      <w:tr w14:paraId="5D674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C908C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backup_table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E4733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E278E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128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71882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745F1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F6054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唯一</w:t>
            </w:r>
          </w:p>
        </w:tc>
      </w:tr>
      <w:tr w14:paraId="36413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1D036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row_count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F97B0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NUMBER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05CC6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8697C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86CF3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499D2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检查约束 CK_DEMO_RESET_ROW_COUNT</w:t>
            </w:r>
          </w:p>
        </w:tc>
      </w:tr>
    </w:tbl>
    <w:p w14:paraId="6C201C1A">
      <w:pPr>
        <w:pStyle w:val="41"/>
        <w:spacing w:after="0"/>
      </w:pPr>
    </w:p>
    <w:p w14:paraId="41283337">
      <w:pPr>
        <w:pStyle w:val="41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唯一约束：UK_DEMO_RESET_SOURCE(run_id, source_table)；UK_DEMO_RESET_BACKUP(backup_table) 检查约束：CK_DEMO_RESET_TABLE_ORDER: table_order &gt; 0；CK_DEMO_RESET_ROW_COUNT: row_count &gt;= 0</w:t>
      </w:r>
    </w:p>
    <w:p w14:paraId="0C3A41FD">
      <w:pPr>
        <w:pStyle w:val="4"/>
      </w:pPr>
      <w:bookmarkStart w:id="109" w:name="_Toc17027"/>
      <w:r>
        <w:t>DEMO_RESET_EVENT 表</w:t>
      </w:r>
      <w:bookmarkEnd w:id="109"/>
    </w:p>
    <w:p w14:paraId="14EC2A98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恢复阶段事件与错误</w:t>
      </w:r>
    </w:p>
    <w:p w14:paraId="328E5D17">
      <w:pPr>
        <w:pStyle w:val="13"/>
        <w:keepNext/>
        <w:ind w:firstLine="0"/>
        <w:jc w:val="center"/>
      </w:pPr>
      <w:bookmarkStart w:id="110" w:name="tbl_48"/>
      <w:r>
        <w:rPr>
          <w:rFonts w:ascii="Times New Roman" w:hAnsi="Times New Roman" w:eastAsia="黑体"/>
          <w:sz w:val="20"/>
        </w:rPr>
        <w:t>表格 3-46  DEMO_RESET_EVENT 表结构</w:t>
      </w:r>
      <w:bookmarkEnd w:id="110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2F6C8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D27114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字段名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969B5F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数据类型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54B323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长度/精度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F46611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允许空值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B4D8AF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默认值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75E884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键与约束</w:t>
            </w:r>
          </w:p>
        </w:tc>
      </w:tr>
      <w:tr w14:paraId="166D2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EA610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event_id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186FC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E032D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D9A71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46464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4F834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主码</w:t>
            </w:r>
          </w:p>
        </w:tc>
      </w:tr>
      <w:tr w14:paraId="4FEA7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BECA8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run_id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E4CBA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E1656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741BA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11D03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475A7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外码，参照 DEMO_RESET_RUN(run_id)</w:t>
            </w:r>
          </w:p>
        </w:tc>
      </w:tr>
      <w:tr w14:paraId="778FD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43805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event_type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295B4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A0D835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40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565F9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54005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9DA68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2AA23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0829B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message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AE7FF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VARCHAR2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E1E3A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1000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24BD6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B8F4D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F5F2F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  <w:tr w14:paraId="68FD5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5A0EE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event_time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93940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TIMESTAMP</w:t>
            </w:r>
          </w:p>
        </w:tc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2E44BF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  <w:tc>
          <w:tcPr>
            <w:tcW w:w="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98896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否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6E0A9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SYSTIMESTAMP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E3706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-</w:t>
            </w:r>
          </w:p>
        </w:tc>
      </w:tr>
    </w:tbl>
    <w:p w14:paraId="6EB54616">
      <w:pPr>
        <w:pStyle w:val="41"/>
        <w:spacing w:after="0"/>
      </w:pPr>
    </w:p>
    <w:p w14:paraId="498A6E44">
      <w:pPr>
        <w:pStyle w:val="3"/>
      </w:pPr>
      <w:bookmarkStart w:id="111" w:name="_Toc10548"/>
      <w:r>
        <w:t>规范化与完整性约束</w:t>
      </w:r>
      <w:bookmarkEnd w:id="111"/>
    </w:p>
    <w:p w14:paraId="32503145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所有关系满足第一范式，重复组和多值属性拆为独立关系。订单明细、游戏库、玩家成就、订阅、报价物品和动态互动等关系的非主属性依赖完整业务键；开发商、游戏和玩家属性不在交易表中重复保存，满足第三范式。</w:t>
      </w:r>
    </w:p>
    <w:p w14:paraId="25A194C8">
      <w:pPr>
        <w:pStyle w:val="13"/>
        <w:keepNext/>
        <w:ind w:firstLine="0"/>
        <w:jc w:val="center"/>
      </w:pPr>
      <w:bookmarkStart w:id="112" w:name="tbl_49"/>
      <w:r>
        <w:rPr>
          <w:rFonts w:ascii="Times New Roman" w:hAnsi="Times New Roman" w:eastAsia="黑体"/>
          <w:sz w:val="20"/>
        </w:rPr>
        <w:t>表格 3-47  完整性约束统计</w:t>
      </w:r>
      <w:bookmarkEnd w:id="112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38F0C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2AE4BD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项目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68E7BE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数量</w:t>
            </w:r>
          </w:p>
        </w:tc>
        <w:tc>
          <w:tcPr>
            <w:tcW w:w="51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29346B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作用</w:t>
            </w:r>
          </w:p>
        </w:tc>
      </w:tr>
      <w:tr w14:paraId="5886B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A8618A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数据表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DA96F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45</w:t>
            </w:r>
          </w:p>
        </w:tc>
        <w:tc>
          <w:tcPr>
            <w:tcW w:w="51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389A8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覆盖最终全部业务和恢复审计</w:t>
            </w:r>
          </w:p>
        </w:tc>
      </w:tr>
      <w:tr w14:paraId="5995D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E9E052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主码约束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52D96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45</w:t>
            </w:r>
          </w:p>
        </w:tc>
        <w:tc>
          <w:tcPr>
            <w:tcW w:w="51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59AAC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每张表均可唯一定位记录</w:t>
            </w:r>
          </w:p>
        </w:tc>
      </w:tr>
      <w:tr w14:paraId="70D70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9C6CF0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外码约束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ABFDD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71</w:t>
            </w:r>
          </w:p>
        </w:tc>
        <w:tc>
          <w:tcPr>
            <w:tcW w:w="51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F774F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保证跨表参照完整性</w:t>
            </w:r>
          </w:p>
        </w:tc>
      </w:tr>
      <w:tr w14:paraId="2B694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AAFF16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唯一约束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EA825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17</w:t>
            </w:r>
          </w:p>
        </w:tc>
        <w:tc>
          <w:tcPr>
            <w:tcW w:w="51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E1F83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防止账号、业务键和关系重复</w:t>
            </w:r>
          </w:p>
        </w:tc>
      </w:tr>
      <w:tr w14:paraId="18FD1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E96D4B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检查约束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0A1BC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92</w:t>
            </w:r>
          </w:p>
        </w:tc>
        <w:tc>
          <w:tcPr>
            <w:tcW w:w="51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2A63E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限制金额、状态、角色和参与方等取值</w:t>
            </w:r>
          </w:p>
        </w:tc>
      </w:tr>
      <w:tr w14:paraId="22AB9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02D3A7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命名约束合计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041FE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224</w:t>
            </w:r>
          </w:p>
        </w:tc>
        <w:tc>
          <w:tcPr>
            <w:tcW w:w="51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20361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便于部署、排错和答辩查询</w:t>
            </w:r>
          </w:p>
        </w:tc>
      </w:tr>
    </w:tbl>
    <w:p w14:paraId="2FA6098B">
      <w:pPr>
        <w:pStyle w:val="41"/>
        <w:spacing w:after="0"/>
      </w:pPr>
    </w:p>
    <w:p w14:paraId="3618AE77">
      <w:pPr>
        <w:pStyle w:val="3"/>
      </w:pPr>
      <w:bookmarkStart w:id="113" w:name="_Toc1223"/>
      <w:r>
        <w:t>索引与典型查询</w:t>
      </w:r>
      <w:bookmarkEnd w:id="113"/>
    </w:p>
    <w:p w14:paraId="46FAA5E6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schema.sql 额外创建 49 个命名业务索引，覆盖订单历史、钱包流水、有效市场订单、好友会话、未读通知、社区时间流和恢复审计查询。主码和唯一约束自动生成的索引不重复声明。</w:t>
      </w:r>
    </w:p>
    <w:p w14:paraId="106545C6">
      <w:pPr>
        <w:pStyle w:val="13"/>
        <w:keepNext/>
        <w:ind w:firstLine="0"/>
        <w:jc w:val="center"/>
      </w:pPr>
      <w:bookmarkStart w:id="114" w:name="tbl_50"/>
      <w:r>
        <w:rPr>
          <w:rFonts w:ascii="Times New Roman" w:hAnsi="Times New Roman" w:eastAsia="黑体"/>
          <w:sz w:val="20"/>
        </w:rPr>
        <w:t>表格 3-48  主要查询与索引</w:t>
      </w:r>
      <w:bookmarkEnd w:id="114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3467D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78FE12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查询</w:t>
            </w:r>
          </w:p>
        </w:tc>
        <w:tc>
          <w:tcPr>
            <w:tcW w:w="357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86CA95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筛选或排序列</w:t>
            </w:r>
          </w:p>
        </w:tc>
        <w:tc>
          <w:tcPr>
            <w:tcW w:w="294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F07831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索引</w:t>
            </w:r>
          </w:p>
        </w:tc>
      </w:tr>
      <w:tr w14:paraId="6E542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8FAF97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开发商游戏列表</w:t>
            </w:r>
          </w:p>
        </w:tc>
        <w:tc>
          <w:tcPr>
            <w:tcW w:w="357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BCBBE3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dev_id, status</w:t>
            </w:r>
          </w:p>
        </w:tc>
        <w:tc>
          <w:tcPr>
            <w:tcW w:w="294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64C37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IDX_GAME_DEV_STATUS</w:t>
            </w:r>
          </w:p>
        </w:tc>
      </w:tr>
      <w:tr w14:paraId="46B60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3A2C84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玩家订单历史</w:t>
            </w:r>
          </w:p>
        </w:tc>
        <w:tc>
          <w:tcPr>
            <w:tcW w:w="357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94B4E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user_id, create_time</w:t>
            </w:r>
          </w:p>
        </w:tc>
        <w:tc>
          <w:tcPr>
            <w:tcW w:w="294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DAA11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IDX_ORDER_USER_TIME</w:t>
            </w:r>
          </w:p>
        </w:tc>
      </w:tr>
      <w:tr w14:paraId="5D874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837597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钱包流水</w:t>
            </w:r>
          </w:p>
        </w:tc>
        <w:tc>
          <w:tcPr>
            <w:tcW w:w="357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E0947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wallet_id, create_time</w:t>
            </w:r>
          </w:p>
        </w:tc>
        <w:tc>
          <w:tcPr>
            <w:tcW w:w="294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8EF4D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IDX_WALLET_TXN_WALLET_TIME</w:t>
            </w:r>
          </w:p>
        </w:tc>
      </w:tr>
      <w:tr w14:paraId="4F404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9852BA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市场有效挂单</w:t>
            </w:r>
          </w:p>
        </w:tc>
        <w:tc>
          <w:tcPr>
            <w:tcW w:w="357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C72E9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template_id, status, order_type, target_price</w:t>
            </w:r>
          </w:p>
        </w:tc>
        <w:tc>
          <w:tcPr>
            <w:tcW w:w="294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42544D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IDX_MARKET_TEMPLATE_STATUS</w:t>
            </w:r>
          </w:p>
        </w:tc>
      </w:tr>
      <w:tr w14:paraId="14B3B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FA5164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好友会话消息</w:t>
            </w:r>
          </w:p>
        </w:tc>
        <w:tc>
          <w:tcPr>
            <w:tcW w:w="357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DE9B1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relation_id, sent_at</w:t>
            </w:r>
          </w:p>
        </w:tc>
        <w:tc>
          <w:tcPr>
            <w:tcW w:w="294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A5979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IDX_MESSAGE_RELATION_TIME</w:t>
            </w:r>
          </w:p>
        </w:tc>
      </w:tr>
      <w:tr w14:paraId="08358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C1D158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未读通知</w:t>
            </w:r>
          </w:p>
        </w:tc>
        <w:tc>
          <w:tcPr>
            <w:tcW w:w="357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DC800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user_id, is_read, created_at</w:t>
            </w:r>
          </w:p>
        </w:tc>
        <w:tc>
          <w:tcPr>
            <w:tcW w:w="294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5FA844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IDX_USER_NOTIFICATION_UNREAD</w:t>
            </w:r>
          </w:p>
        </w:tc>
      </w:tr>
      <w:tr w14:paraId="7FF51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100C48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游戏讨论</w:t>
            </w:r>
          </w:p>
        </w:tc>
        <w:tc>
          <w:tcPr>
            <w:tcW w:w="357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EF772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game_id, status, updated_at</w:t>
            </w:r>
          </w:p>
        </w:tc>
        <w:tc>
          <w:tcPr>
            <w:tcW w:w="294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2E41C7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IDX_DISCUSSION_GAME_TIME</w:t>
            </w:r>
          </w:p>
        </w:tc>
      </w:tr>
    </w:tbl>
    <w:p w14:paraId="0C60D0E4">
      <w:pPr>
        <w:pStyle w:val="41"/>
        <w:spacing w:after="0"/>
      </w:pPr>
    </w:p>
    <w:p w14:paraId="404D8AB9">
      <w:pPr>
        <w:pStyle w:val="3"/>
      </w:pPr>
      <w:bookmarkStart w:id="115" w:name="_Toc7946"/>
      <w:r>
        <w:t>初始化、导入与验证</w:t>
      </w:r>
      <w:bookmarkEnd w:id="115"/>
    </w:p>
    <w:p w14:paraId="6C2BCD08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Oracle 18c 以上环境先以目标模式账号执行 schema.sql，再执行 data.sql。schema.sql 创建 45 张表、约束和索引；data.sql 写入 CS2、饥荒联机版、玩家、开发商、管理员、钱包、订单、权益、库存、市场和社区演示数据。</w:t>
      </w:r>
    </w:p>
    <w:p w14:paraId="55CF849C">
      <w:pPr>
        <w:pStyle w:val="13"/>
        <w:keepNext/>
        <w:ind w:firstLine="0"/>
        <w:jc w:val="center"/>
      </w:pPr>
      <w:bookmarkStart w:id="116" w:name="tbl_51"/>
      <w:r>
        <w:rPr>
          <w:rFonts w:ascii="Times New Roman" w:hAnsi="Times New Roman" w:eastAsia="黑体"/>
          <w:sz w:val="20"/>
        </w:rPr>
        <w:t>表格 3-49  数据库脚本执行顺序</w:t>
      </w:r>
      <w:bookmarkEnd w:id="116"/>
    </w:p>
    <w:tbl>
      <w:tblPr>
        <w:tblStyle w:val="34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517A9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7C6B0A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顺序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E4587E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脚本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1A8A64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用途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9DC8F8">
            <w:pPr>
              <w:pStyle w:val="41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是否写入数据</w:t>
            </w:r>
          </w:p>
        </w:tc>
      </w:tr>
      <w:tr w14:paraId="4AF2A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55E9FC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C94E8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database/schema.sql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FABA22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新建完整数据库模式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7ED9D8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是</w:t>
            </w:r>
          </w:p>
        </w:tc>
      </w:tr>
      <w:tr w14:paraId="7F286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63757A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15125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database/data.sql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95BA2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写入固定初始化数据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D449CC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是</w:t>
            </w:r>
          </w:p>
        </w:tc>
      </w:tr>
      <w:tr w14:paraId="180C0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C9FD71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CBBD9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database/verify_phase1.sql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B64399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检查模式、种子数据和关键约束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1DB8D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否</w:t>
            </w:r>
          </w:p>
        </w:tc>
      </w:tr>
      <w:tr w14:paraId="00E19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59FFCA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3D5946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database/verify_defense.sql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EDB211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检查 45 表、对象状态及跨表业务一致性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4A3590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否</w:t>
            </w:r>
          </w:p>
        </w:tc>
      </w:tr>
      <w:tr w14:paraId="00496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9E4BD7">
            <w:pPr>
              <w:pStyle w:val="41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按需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4C178A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database/migrations/*.sql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7F151B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已有旧库按日期增量升级</w:t>
            </w:r>
          </w:p>
        </w:tc>
        <w:tc>
          <w:tcPr>
            <w:tcW w:w="124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63814E">
            <w:pPr>
              <w:pStyle w:val="41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是</w:t>
            </w:r>
          </w:p>
        </w:tc>
      </w:tr>
    </w:tbl>
    <w:p w14:paraId="7FA0E5B5">
      <w:pPr>
        <w:pStyle w:val="41"/>
        <w:spacing w:after="0"/>
      </w:pPr>
    </w:p>
    <w:p w14:paraId="6129F1F0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新建数据库不得重复执行 migrations 目录中的历史迁移；这些脚本只用于从旧版本升级。database/admin 目录属于受控管理脚本，不参与普通初始化。演示数据恢复使用 C# 工具 SteamPlatform.DemoData，并从服务器私有环境变量读取连接字符串。</w:t>
      </w:r>
    </w:p>
    <w:p w14:paraId="15D1B323">
      <w:pPr>
        <w:pStyle w:val="3"/>
      </w:pPr>
      <w:bookmarkStart w:id="117" w:name="_Toc30075"/>
      <w:r>
        <w:t>数据库关系图</w:t>
      </w:r>
      <w:bookmarkEnd w:id="117"/>
    </w:p>
    <w:p w14:paraId="1CC67F76">
      <w:pPr>
        <w:pStyle w:val="41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下列关系图与第二章使用同一份 schema.sql 数据源。图中列出主码和外码目标，便于在答辩时按业务域追踪跨表写入。</w:t>
      </w:r>
    </w:p>
    <w:p w14:paraId="5123D0BC">
      <w:pPr>
        <w:spacing w:after="0"/>
        <w:ind w:firstLine="0"/>
        <w:jc w:val="center"/>
      </w:pPr>
      <w:r>
        <w:drawing>
          <wp:inline distT="0" distB="0" distL="114300" distR="114300">
            <wp:extent cx="5399405" cy="2982595"/>
            <wp:effectExtent l="0" t="0" r="1079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CA7A">
      <w:pPr>
        <w:pStyle w:val="13"/>
        <w:ind w:firstLine="0"/>
        <w:jc w:val="center"/>
      </w:pPr>
      <w:bookmarkStart w:id="118" w:name="fig_8"/>
      <w:r>
        <w:rPr>
          <w:rFonts w:ascii="Times New Roman" w:hAnsi="Times New Roman" w:eastAsia="黑体"/>
          <w:sz w:val="20"/>
        </w:rPr>
        <w:t>图 3-1  主体、发行与运营 数据库关系图</w:t>
      </w:r>
      <w:bookmarkEnd w:id="118"/>
    </w:p>
    <w:p w14:paraId="2ED2D0AA">
      <w:pPr>
        <w:spacing w:after="0"/>
        <w:ind w:firstLine="0"/>
        <w:jc w:val="center"/>
      </w:pPr>
      <w:r>
        <w:drawing>
          <wp:inline distT="0" distB="0" distL="114300" distR="114300">
            <wp:extent cx="5399405" cy="5065395"/>
            <wp:effectExtent l="0" t="0" r="1079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6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3211">
      <w:pPr>
        <w:pStyle w:val="13"/>
        <w:ind w:firstLine="0"/>
        <w:jc w:val="center"/>
      </w:pPr>
      <w:bookmarkStart w:id="119" w:name="fig_9"/>
      <w:r>
        <w:rPr>
          <w:rFonts w:ascii="Times New Roman" w:hAnsi="Times New Roman" w:eastAsia="黑体"/>
          <w:sz w:val="20"/>
        </w:rPr>
        <w:t>图 3-2  订单、退款、权益与 CDKey 数据库关系图</w:t>
      </w:r>
      <w:bookmarkEnd w:id="119"/>
    </w:p>
    <w:p w14:paraId="533CDAE9">
      <w:pPr>
        <w:spacing w:after="0"/>
        <w:ind w:firstLine="0"/>
        <w:jc w:val="center"/>
      </w:pPr>
      <w:r>
        <w:drawing>
          <wp:inline distT="0" distB="0" distL="114300" distR="114300">
            <wp:extent cx="5399405" cy="4371340"/>
            <wp:effectExtent l="0" t="0" r="10795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C484">
      <w:pPr>
        <w:pStyle w:val="13"/>
        <w:ind w:firstLine="0"/>
        <w:jc w:val="center"/>
      </w:pPr>
      <w:bookmarkStart w:id="120" w:name="fig_10"/>
      <w:r>
        <w:rPr>
          <w:rFonts w:ascii="Times New Roman" w:hAnsi="Times New Roman" w:eastAsia="黑体"/>
          <w:sz w:val="20"/>
        </w:rPr>
        <w:t>图 3-3  评价、成就、库存与市场 数据库关系图</w:t>
      </w:r>
      <w:bookmarkEnd w:id="120"/>
    </w:p>
    <w:p w14:paraId="049758F0">
      <w:pPr>
        <w:spacing w:after="0"/>
        <w:ind w:firstLine="0"/>
        <w:jc w:val="center"/>
      </w:pPr>
      <w:r>
        <w:drawing>
          <wp:inline distT="0" distB="0" distL="114300" distR="114300">
            <wp:extent cx="5399405" cy="2982595"/>
            <wp:effectExtent l="0" t="0" r="1079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B7C3">
      <w:pPr>
        <w:pStyle w:val="13"/>
        <w:ind w:firstLine="0"/>
        <w:jc w:val="center"/>
      </w:pPr>
      <w:bookmarkStart w:id="121" w:name="fig_11"/>
      <w:r>
        <w:rPr>
          <w:rFonts w:ascii="Times New Roman" w:hAnsi="Times New Roman" w:eastAsia="黑体"/>
          <w:sz w:val="20"/>
        </w:rPr>
        <w:t>图 3-4  好友、消息、评价互动与工坊 数据库关系图</w:t>
      </w:r>
      <w:bookmarkEnd w:id="121"/>
    </w:p>
    <w:p w14:paraId="7A0EBB75">
      <w:pPr>
        <w:spacing w:after="0"/>
        <w:ind w:firstLine="0"/>
        <w:jc w:val="center"/>
      </w:pPr>
      <w:r>
        <w:drawing>
          <wp:inline distT="0" distB="0" distL="114300" distR="114300">
            <wp:extent cx="5399405" cy="4371340"/>
            <wp:effectExtent l="0" t="0" r="10795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24EB">
      <w:pPr>
        <w:pStyle w:val="13"/>
        <w:ind w:firstLine="0"/>
        <w:jc w:val="center"/>
      </w:pPr>
      <w:bookmarkStart w:id="122" w:name="fig_12"/>
      <w:r>
        <w:rPr>
          <w:rFonts w:ascii="Times New Roman" w:hAnsi="Times New Roman" w:eastAsia="黑体"/>
          <w:sz w:val="20"/>
        </w:rPr>
        <w:t>图 3-5  资料、徽章、报价与社区 数据库关系图</w:t>
      </w:r>
      <w:bookmarkEnd w:id="122"/>
    </w:p>
    <w:p w14:paraId="18DB9688">
      <w:pPr>
        <w:spacing w:after="0"/>
        <w:ind w:firstLine="0"/>
        <w:jc w:val="center"/>
      </w:pPr>
      <w:r>
        <w:drawing>
          <wp:inline distT="0" distB="0" distL="114300" distR="114300">
            <wp:extent cx="5399405" cy="2288540"/>
            <wp:effectExtent l="0" t="0" r="10795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8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28F1">
      <w:pPr>
        <w:pStyle w:val="13"/>
        <w:ind w:firstLine="0"/>
        <w:jc w:val="center"/>
      </w:pPr>
      <w:bookmarkStart w:id="123" w:name="fig_13"/>
      <w:r>
        <w:rPr>
          <w:rFonts w:ascii="Times New Roman" w:hAnsi="Times New Roman" w:eastAsia="黑体"/>
          <w:sz w:val="20"/>
        </w:rPr>
        <w:t>图 3-6  演示数据恢复审计 数据库关系图</w:t>
      </w:r>
      <w:bookmarkEnd w:id="123"/>
    </w:p>
    <w:p w14:paraId="4CDC0B4E">
      <w:pPr>
        <w:pStyle w:val="44"/>
      </w:pPr>
      <w:bookmarkStart w:id="124" w:name="appendix_index"/>
      <w:bookmarkStart w:id="125" w:name="_Toc15855"/>
      <w:r>
        <w:t>图表索引</w:t>
      </w:r>
      <w:bookmarkEnd w:id="124"/>
      <w:bookmarkEnd w:id="125"/>
    </w:p>
    <w:p w14:paraId="5BC19268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2-1  最终数据库总体 E-R 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fig_1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3</w:t>
      </w:r>
      <w:r>
        <w:rPr>
          <w:rFonts w:ascii="Times New Roman" w:hAnsi="Times New Roman" w:eastAsia="宋体"/>
          <w:sz w:val="20"/>
        </w:rPr>
        <w:fldChar w:fldCharType="end"/>
      </w:r>
    </w:p>
    <w:p w14:paraId="30F574E3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2-2  主体、发行与运营 E-R 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fig_2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4</w:t>
      </w:r>
      <w:r>
        <w:rPr>
          <w:rFonts w:ascii="Times New Roman" w:hAnsi="Times New Roman" w:eastAsia="宋体"/>
          <w:sz w:val="20"/>
        </w:rPr>
        <w:fldChar w:fldCharType="end"/>
      </w:r>
    </w:p>
    <w:p w14:paraId="5619DEA9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2-3  订单、退款、权益与 CDKey E-R 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fig_3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4</w:t>
      </w:r>
      <w:r>
        <w:rPr>
          <w:rFonts w:ascii="Times New Roman" w:hAnsi="Times New Roman" w:eastAsia="宋体"/>
          <w:sz w:val="20"/>
        </w:rPr>
        <w:fldChar w:fldCharType="end"/>
      </w:r>
    </w:p>
    <w:p w14:paraId="42E72DB0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2-4  评价、成就、库存与市场 E-R 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fig_4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5</w:t>
      </w:r>
      <w:r>
        <w:rPr>
          <w:rFonts w:ascii="Times New Roman" w:hAnsi="Times New Roman" w:eastAsia="宋体"/>
          <w:sz w:val="20"/>
        </w:rPr>
        <w:fldChar w:fldCharType="end"/>
      </w:r>
    </w:p>
    <w:p w14:paraId="4862AFEF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2-5  好友、消息、评价互动与工坊 E-R 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fig_5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5</w:t>
      </w:r>
      <w:r>
        <w:rPr>
          <w:rFonts w:ascii="Times New Roman" w:hAnsi="Times New Roman" w:eastAsia="宋体"/>
          <w:sz w:val="20"/>
        </w:rPr>
        <w:fldChar w:fldCharType="end"/>
      </w:r>
    </w:p>
    <w:p w14:paraId="68B9AFEC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2-6  资料、徽章、报价与社区 E-R 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fig_6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6</w:t>
      </w:r>
      <w:r>
        <w:rPr>
          <w:rFonts w:ascii="Times New Roman" w:hAnsi="Times New Roman" w:eastAsia="宋体"/>
          <w:sz w:val="20"/>
        </w:rPr>
        <w:fldChar w:fldCharType="end"/>
      </w:r>
    </w:p>
    <w:p w14:paraId="26DCDEB0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2-7  演示数据恢复审计 E-R 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fig_7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6</w:t>
      </w:r>
      <w:r>
        <w:rPr>
          <w:rFonts w:ascii="Times New Roman" w:hAnsi="Times New Roman" w:eastAsia="宋体"/>
          <w:sz w:val="20"/>
        </w:rPr>
        <w:fldChar w:fldCharType="end"/>
      </w:r>
    </w:p>
    <w:p w14:paraId="66B62701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3-1  主体、发行与运营 数据库关系图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fig_8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51</w:t>
      </w:r>
      <w:r>
        <w:rPr>
          <w:rFonts w:ascii="Times New Roman" w:hAnsi="Times New Roman" w:eastAsia="宋体"/>
          <w:sz w:val="20"/>
        </w:rPr>
        <w:fldChar w:fldCharType="end"/>
      </w:r>
    </w:p>
    <w:p w14:paraId="733DD23C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3-2  订单、退款、权益与 CDKey 数据库关系图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fig_9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52</w:t>
      </w:r>
      <w:r>
        <w:rPr>
          <w:rFonts w:ascii="Times New Roman" w:hAnsi="Times New Roman" w:eastAsia="宋体"/>
          <w:sz w:val="20"/>
        </w:rPr>
        <w:fldChar w:fldCharType="end"/>
      </w:r>
    </w:p>
    <w:p w14:paraId="3A3C89D2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3-3  评价、成就、库存与市场 数据库关系图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fig_10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53</w:t>
      </w:r>
      <w:r>
        <w:rPr>
          <w:rFonts w:ascii="Times New Roman" w:hAnsi="Times New Roman" w:eastAsia="宋体"/>
          <w:sz w:val="20"/>
        </w:rPr>
        <w:fldChar w:fldCharType="end"/>
      </w:r>
    </w:p>
    <w:p w14:paraId="34AC0243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3-4  好友、消息、评价互动与工坊 数据库关系图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fig_11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53</w:t>
      </w:r>
      <w:r>
        <w:rPr>
          <w:rFonts w:ascii="Times New Roman" w:hAnsi="Times New Roman" w:eastAsia="宋体"/>
          <w:sz w:val="20"/>
        </w:rPr>
        <w:fldChar w:fldCharType="end"/>
      </w:r>
    </w:p>
    <w:p w14:paraId="6623FC7A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3-5  资料、徽章、报价与社区 数据库关系图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fig_12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54</w:t>
      </w:r>
      <w:r>
        <w:rPr>
          <w:rFonts w:ascii="Times New Roman" w:hAnsi="Times New Roman" w:eastAsia="宋体"/>
          <w:sz w:val="20"/>
        </w:rPr>
        <w:fldChar w:fldCharType="end"/>
      </w:r>
    </w:p>
    <w:p w14:paraId="07B68FB7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3-6  演示数据恢复审计 数据库关系图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fig_13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54</w:t>
      </w:r>
      <w:r>
        <w:rPr>
          <w:rFonts w:ascii="Times New Roman" w:hAnsi="Times New Roman" w:eastAsia="宋体"/>
          <w:sz w:val="20"/>
        </w:rPr>
        <w:fldChar w:fldCharType="end"/>
      </w:r>
    </w:p>
    <w:p w14:paraId="5D3E69BC"/>
    <w:p w14:paraId="47C4352E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1-1  数据主题与范围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tbl_1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</w:t>
      </w:r>
      <w:r>
        <w:rPr>
          <w:rFonts w:ascii="Times New Roman" w:hAnsi="Times New Roman" w:eastAsia="宋体"/>
          <w:sz w:val="20"/>
        </w:rPr>
        <w:fldChar w:fldCharType="end"/>
      </w:r>
    </w:p>
    <w:p w14:paraId="7476EFC6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2-1  由外码确定的实体联系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tbl_2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6</w:t>
      </w:r>
      <w:r>
        <w:rPr>
          <w:rFonts w:ascii="Times New Roman" w:hAnsi="Times New Roman" w:eastAsia="宋体"/>
          <w:sz w:val="20"/>
        </w:rPr>
        <w:fldChar w:fldCharType="end"/>
      </w:r>
    </w:p>
    <w:p w14:paraId="215794E0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3-1  关系模式主码与外码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tbl_3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11</w:t>
      </w:r>
      <w:r>
        <w:rPr>
          <w:rFonts w:ascii="Times New Roman" w:hAnsi="Times New Roman" w:eastAsia="宋体"/>
          <w:sz w:val="20"/>
        </w:rPr>
        <w:fldChar w:fldCharType="end"/>
      </w:r>
    </w:p>
    <w:p w14:paraId="29568048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3-2  PLAYER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tbl_4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14</w:t>
      </w:r>
      <w:r>
        <w:rPr>
          <w:rFonts w:ascii="Times New Roman" w:hAnsi="Times New Roman" w:eastAsia="宋体"/>
          <w:sz w:val="20"/>
        </w:rPr>
        <w:fldChar w:fldCharType="end"/>
      </w:r>
    </w:p>
    <w:p w14:paraId="79593641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3-3  DEVELOPER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tbl_5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15</w:t>
      </w:r>
      <w:r>
        <w:rPr>
          <w:rFonts w:ascii="Times New Roman" w:hAnsi="Times New Roman" w:eastAsia="宋体"/>
          <w:sz w:val="20"/>
        </w:rPr>
        <w:fldChar w:fldCharType="end"/>
      </w:r>
    </w:p>
    <w:p w14:paraId="7BF31B19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3-4  ADMIN_USER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tbl_6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16</w:t>
      </w:r>
      <w:r>
        <w:rPr>
          <w:rFonts w:ascii="Times New Roman" w:hAnsi="Times New Roman" w:eastAsia="宋体"/>
          <w:sz w:val="20"/>
        </w:rPr>
        <w:fldChar w:fldCharType="end"/>
      </w:r>
    </w:p>
    <w:p w14:paraId="740E3C90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3-5  WALLET_ACCOUNT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tbl_7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16</w:t>
      </w:r>
      <w:r>
        <w:rPr>
          <w:rFonts w:ascii="Times New Roman" w:hAnsi="Times New Roman" w:eastAsia="宋体"/>
          <w:sz w:val="20"/>
        </w:rPr>
        <w:fldChar w:fldCharType="end"/>
      </w:r>
    </w:p>
    <w:p w14:paraId="5BDC79FC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3-6  SYS_NOTICE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tbl_8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17</w:t>
      </w:r>
      <w:r>
        <w:rPr>
          <w:rFonts w:ascii="Times New Roman" w:hAnsi="Times New Roman" w:eastAsia="宋体"/>
          <w:sz w:val="20"/>
        </w:rPr>
        <w:fldChar w:fldCharType="end"/>
      </w:r>
    </w:p>
    <w:p w14:paraId="42918E3D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3-7  GAME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tbl_9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18</w:t>
      </w:r>
      <w:r>
        <w:rPr>
          <w:rFonts w:ascii="Times New Roman" w:hAnsi="Times New Roman" w:eastAsia="宋体"/>
          <w:sz w:val="20"/>
        </w:rPr>
        <w:fldChar w:fldCharType="end"/>
      </w:r>
    </w:p>
    <w:p w14:paraId="1ED27CD3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3-8  GAME_ORDER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tbl_10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18</w:t>
      </w:r>
      <w:r>
        <w:rPr>
          <w:rFonts w:ascii="Times New Roman" w:hAnsi="Times New Roman" w:eastAsia="宋体"/>
          <w:sz w:val="20"/>
        </w:rPr>
        <w:fldChar w:fldCharType="end"/>
      </w:r>
    </w:p>
    <w:p w14:paraId="23571B32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3-9  ORDER_DETAIL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tbl_11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19</w:t>
      </w:r>
      <w:r>
        <w:rPr>
          <w:rFonts w:ascii="Times New Roman" w:hAnsi="Times New Roman" w:eastAsia="宋体"/>
          <w:sz w:val="20"/>
        </w:rPr>
        <w:fldChar w:fldCharType="end"/>
      </w:r>
    </w:p>
    <w:p w14:paraId="276243D5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3-10  ORDER_STATUS_LOG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tbl_12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21</w:t>
      </w:r>
      <w:r>
        <w:rPr>
          <w:rFonts w:ascii="Times New Roman" w:hAnsi="Times New Roman" w:eastAsia="宋体"/>
          <w:sz w:val="20"/>
        </w:rPr>
        <w:fldChar w:fldCharType="end"/>
      </w:r>
    </w:p>
    <w:p w14:paraId="6301282A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3-11  PAYMENT_TRANSACTION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tbl_13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21</w:t>
      </w:r>
      <w:r>
        <w:rPr>
          <w:rFonts w:ascii="Times New Roman" w:hAnsi="Times New Roman" w:eastAsia="宋体"/>
          <w:sz w:val="20"/>
        </w:rPr>
        <w:fldChar w:fldCharType="end"/>
      </w:r>
    </w:p>
    <w:p w14:paraId="4012A602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3-12  REFUND_TICKET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tbl_14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22</w:t>
      </w:r>
      <w:r>
        <w:rPr>
          <w:rFonts w:ascii="Times New Roman" w:hAnsi="Times New Roman" w:eastAsia="宋体"/>
          <w:sz w:val="20"/>
        </w:rPr>
        <w:fldChar w:fldCharType="end"/>
      </w:r>
    </w:p>
    <w:p w14:paraId="1C564BF8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3-13  REFUND_DETAIL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tbl_15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23</w:t>
      </w:r>
      <w:r>
        <w:rPr>
          <w:rFonts w:ascii="Times New Roman" w:hAnsi="Times New Roman" w:eastAsia="宋体"/>
          <w:sz w:val="20"/>
        </w:rPr>
        <w:fldChar w:fldCharType="end"/>
      </w:r>
    </w:p>
    <w:p w14:paraId="4335A208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3-14  REFUND_AUDIT_LOG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tbl_16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24</w:t>
      </w:r>
      <w:r>
        <w:rPr>
          <w:rFonts w:ascii="Times New Roman" w:hAnsi="Times New Roman" w:eastAsia="宋体"/>
          <w:sz w:val="20"/>
        </w:rPr>
        <w:fldChar w:fldCharType="end"/>
      </w:r>
    </w:p>
    <w:p w14:paraId="1F422C6B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3-15  PLAYER_LIBRARY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tbl_17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24</w:t>
      </w:r>
      <w:r>
        <w:rPr>
          <w:rFonts w:ascii="Times New Roman" w:hAnsi="Times New Roman" w:eastAsia="宋体"/>
          <w:sz w:val="20"/>
        </w:rPr>
        <w:fldChar w:fldCharType="end"/>
      </w:r>
    </w:p>
    <w:p w14:paraId="37108826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3-16  CDKEY_BATCH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tbl_18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25</w:t>
      </w:r>
      <w:r>
        <w:rPr>
          <w:rFonts w:ascii="Times New Roman" w:hAnsi="Times New Roman" w:eastAsia="宋体"/>
          <w:sz w:val="20"/>
        </w:rPr>
        <w:fldChar w:fldCharType="end"/>
      </w:r>
    </w:p>
    <w:p w14:paraId="2A18359E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3-17  CDKEY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tbl_19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26</w:t>
      </w:r>
      <w:r>
        <w:rPr>
          <w:rFonts w:ascii="Times New Roman" w:hAnsi="Times New Roman" w:eastAsia="宋体"/>
          <w:sz w:val="20"/>
        </w:rPr>
        <w:fldChar w:fldCharType="end"/>
      </w:r>
    </w:p>
    <w:p w14:paraId="1EB73FC0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3-18  CDKEY_REDEEM_LOG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tbl_20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26</w:t>
      </w:r>
      <w:r>
        <w:rPr>
          <w:rFonts w:ascii="Times New Roman" w:hAnsi="Times New Roman" w:eastAsia="宋体"/>
          <w:sz w:val="20"/>
        </w:rPr>
        <w:fldChar w:fldCharType="end"/>
      </w:r>
    </w:p>
    <w:p w14:paraId="0E08D6E5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3-19  GAME_REVIEW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tbl_21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27</w:t>
      </w:r>
      <w:r>
        <w:rPr>
          <w:rFonts w:ascii="Times New Roman" w:hAnsi="Times New Roman" w:eastAsia="宋体"/>
          <w:sz w:val="20"/>
        </w:rPr>
        <w:fldChar w:fldCharType="end"/>
      </w:r>
    </w:p>
    <w:p w14:paraId="29648CAE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3-20  REVIEW_VERSION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tbl_22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28</w:t>
      </w:r>
      <w:r>
        <w:rPr>
          <w:rFonts w:ascii="Times New Roman" w:hAnsi="Times New Roman" w:eastAsia="宋体"/>
          <w:sz w:val="20"/>
        </w:rPr>
        <w:fldChar w:fldCharType="end"/>
      </w:r>
    </w:p>
    <w:p w14:paraId="4163E690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3-21  ACHIEVEMENT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tbl_23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29</w:t>
      </w:r>
      <w:r>
        <w:rPr>
          <w:rFonts w:ascii="Times New Roman" w:hAnsi="Times New Roman" w:eastAsia="宋体"/>
          <w:sz w:val="20"/>
        </w:rPr>
        <w:fldChar w:fldCharType="end"/>
      </w:r>
    </w:p>
    <w:p w14:paraId="29C8B137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3-22  PLAYER_ACHIEVEMENT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tbl_24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29</w:t>
      </w:r>
      <w:r>
        <w:rPr>
          <w:rFonts w:ascii="Times New Roman" w:hAnsi="Times New Roman" w:eastAsia="宋体"/>
          <w:sz w:val="20"/>
        </w:rPr>
        <w:fldChar w:fldCharType="end"/>
      </w:r>
    </w:p>
    <w:p w14:paraId="31323976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3-23  ITEM_TEMPLATE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tbl_25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30</w:t>
      </w:r>
      <w:r>
        <w:rPr>
          <w:rFonts w:ascii="Times New Roman" w:hAnsi="Times New Roman" w:eastAsia="宋体"/>
          <w:sz w:val="20"/>
        </w:rPr>
        <w:fldChar w:fldCharType="end"/>
      </w:r>
    </w:p>
    <w:p w14:paraId="02C7CE4B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3-24  INVENTORY_ITEM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tbl_26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30</w:t>
      </w:r>
      <w:r>
        <w:rPr>
          <w:rFonts w:ascii="Times New Roman" w:hAnsi="Times New Roman" w:eastAsia="宋体"/>
          <w:sz w:val="20"/>
        </w:rPr>
        <w:fldChar w:fldCharType="end"/>
      </w:r>
    </w:p>
    <w:p w14:paraId="5A34A1C0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3-25  MARKET_ORDER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tbl_27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31</w:t>
      </w:r>
      <w:r>
        <w:rPr>
          <w:rFonts w:ascii="Times New Roman" w:hAnsi="Times New Roman" w:eastAsia="宋体"/>
          <w:sz w:val="20"/>
        </w:rPr>
        <w:fldChar w:fldCharType="end"/>
      </w:r>
    </w:p>
    <w:p w14:paraId="7AB19B77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3-26  MARKET_TRADE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tbl_28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32</w:t>
      </w:r>
      <w:r>
        <w:rPr>
          <w:rFonts w:ascii="Times New Roman" w:hAnsi="Times New Roman" w:eastAsia="宋体"/>
          <w:sz w:val="20"/>
        </w:rPr>
        <w:fldChar w:fldCharType="end"/>
      </w:r>
    </w:p>
    <w:p w14:paraId="65586B5D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3-27  ITEM_TRANSFER_LEDGER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tbl_29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34</w:t>
      </w:r>
      <w:r>
        <w:rPr>
          <w:rFonts w:ascii="Times New Roman" w:hAnsi="Times New Roman" w:eastAsia="宋体"/>
          <w:sz w:val="20"/>
        </w:rPr>
        <w:fldChar w:fldCharType="end"/>
      </w:r>
    </w:p>
    <w:p w14:paraId="71A08D1B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3-28  WALLET_TRANSACTION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tbl_30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34</w:t>
      </w:r>
      <w:r>
        <w:rPr>
          <w:rFonts w:ascii="Times New Roman" w:hAnsi="Times New Roman" w:eastAsia="宋体"/>
          <w:sz w:val="20"/>
        </w:rPr>
        <w:fldChar w:fldCharType="end"/>
      </w:r>
    </w:p>
    <w:p w14:paraId="47A412A0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3-29  FRIEND_RELATION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tbl_31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36</w:t>
      </w:r>
      <w:r>
        <w:rPr>
          <w:rFonts w:ascii="Times New Roman" w:hAnsi="Times New Roman" w:eastAsia="宋体"/>
          <w:sz w:val="20"/>
        </w:rPr>
        <w:fldChar w:fldCharType="end"/>
      </w:r>
    </w:p>
    <w:p w14:paraId="7405ECEC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3-30  DIRECT_MESSAGE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tbl_32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37</w:t>
      </w:r>
      <w:r>
        <w:rPr>
          <w:rFonts w:ascii="Times New Roman" w:hAnsi="Times New Roman" w:eastAsia="宋体"/>
          <w:sz w:val="20"/>
        </w:rPr>
        <w:fldChar w:fldCharType="end"/>
      </w:r>
    </w:p>
    <w:p w14:paraId="770CAA4D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3-31  REVIEW_REACTION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tbl_33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38</w:t>
      </w:r>
      <w:r>
        <w:rPr>
          <w:rFonts w:ascii="Times New Roman" w:hAnsi="Times New Roman" w:eastAsia="宋体"/>
          <w:sz w:val="20"/>
        </w:rPr>
        <w:fldChar w:fldCharType="end"/>
      </w:r>
    </w:p>
    <w:p w14:paraId="6310FDDD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3-32  WORKSHOP_ITEM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tbl_34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39</w:t>
      </w:r>
      <w:r>
        <w:rPr>
          <w:rFonts w:ascii="Times New Roman" w:hAnsi="Times New Roman" w:eastAsia="宋体"/>
          <w:sz w:val="20"/>
        </w:rPr>
        <w:fldChar w:fldCharType="end"/>
      </w:r>
    </w:p>
    <w:p w14:paraId="5DE0D9D5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3-33  WORKSHOP_SUBSCRIPTION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tbl_35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39</w:t>
      </w:r>
      <w:r>
        <w:rPr>
          <w:rFonts w:ascii="Times New Roman" w:hAnsi="Times New Roman" w:eastAsia="宋体"/>
          <w:sz w:val="20"/>
        </w:rPr>
        <w:fldChar w:fldCharType="end"/>
      </w:r>
    </w:p>
    <w:p w14:paraId="6600E442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3-34  USER_NOTIFICATION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tbl_36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40</w:t>
      </w:r>
      <w:r>
        <w:rPr>
          <w:rFonts w:ascii="Times New Roman" w:hAnsi="Times New Roman" w:eastAsia="宋体"/>
          <w:sz w:val="20"/>
        </w:rPr>
        <w:fldChar w:fldCharType="end"/>
      </w:r>
    </w:p>
    <w:p w14:paraId="6A4C1E12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3-35  PLAYER_PROFILE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tbl_37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41</w:t>
      </w:r>
      <w:r>
        <w:rPr>
          <w:rFonts w:ascii="Times New Roman" w:hAnsi="Times New Roman" w:eastAsia="宋体"/>
          <w:sz w:val="20"/>
        </w:rPr>
        <w:fldChar w:fldCharType="end"/>
      </w:r>
    </w:p>
    <w:p w14:paraId="5005FF19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3-36  BADGE_CATALOG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tbl_38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42</w:t>
      </w:r>
      <w:r>
        <w:rPr>
          <w:rFonts w:ascii="Times New Roman" w:hAnsi="Times New Roman" w:eastAsia="宋体"/>
          <w:sz w:val="20"/>
        </w:rPr>
        <w:fldChar w:fldCharType="end"/>
      </w:r>
    </w:p>
    <w:p w14:paraId="0D34D05F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3-37  PLAYER_BADGE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tbl_39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42</w:t>
      </w:r>
      <w:r>
        <w:rPr>
          <w:rFonts w:ascii="Times New Roman" w:hAnsi="Times New Roman" w:eastAsia="宋体"/>
          <w:sz w:val="20"/>
        </w:rPr>
        <w:fldChar w:fldCharType="end"/>
      </w:r>
    </w:p>
    <w:p w14:paraId="1C3DDB17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3-38  TRADE_OFFER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tbl_40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43</w:t>
      </w:r>
      <w:r>
        <w:rPr>
          <w:rFonts w:ascii="Times New Roman" w:hAnsi="Times New Roman" w:eastAsia="宋体"/>
          <w:sz w:val="20"/>
        </w:rPr>
        <w:fldChar w:fldCharType="end"/>
      </w:r>
    </w:p>
    <w:p w14:paraId="2A7CBDD5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3-39  TRADE_OFFER_ITEM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tbl_41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44</w:t>
      </w:r>
      <w:r>
        <w:rPr>
          <w:rFonts w:ascii="Times New Roman" w:hAnsi="Times New Roman" w:eastAsia="宋体"/>
          <w:sz w:val="20"/>
        </w:rPr>
        <w:fldChar w:fldCharType="end"/>
      </w:r>
    </w:p>
    <w:p w14:paraId="1E53CEBF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3-40  COMMUNITY_POST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tbl_42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45</w:t>
      </w:r>
      <w:r>
        <w:rPr>
          <w:rFonts w:ascii="Times New Roman" w:hAnsi="Times New Roman" w:eastAsia="宋体"/>
          <w:sz w:val="20"/>
        </w:rPr>
        <w:fldChar w:fldCharType="end"/>
      </w:r>
    </w:p>
    <w:p w14:paraId="45EF5CC8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3-41  COMMUNITY_POST_REACTION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tbl_43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46</w:t>
      </w:r>
      <w:r>
        <w:rPr>
          <w:rFonts w:ascii="Times New Roman" w:hAnsi="Times New Roman" w:eastAsia="宋体"/>
          <w:sz w:val="20"/>
        </w:rPr>
        <w:fldChar w:fldCharType="end"/>
      </w:r>
    </w:p>
    <w:p w14:paraId="6219604E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3-42  DISCUSSION_TOPIC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tbl_44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46</w:t>
      </w:r>
      <w:r>
        <w:rPr>
          <w:rFonts w:ascii="Times New Roman" w:hAnsi="Times New Roman" w:eastAsia="宋体"/>
          <w:sz w:val="20"/>
        </w:rPr>
        <w:fldChar w:fldCharType="end"/>
      </w:r>
    </w:p>
    <w:p w14:paraId="3EE5171D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3-43  DISCUSSION_REPLY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tbl_45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47</w:t>
      </w:r>
      <w:r>
        <w:rPr>
          <w:rFonts w:ascii="Times New Roman" w:hAnsi="Times New Roman" w:eastAsia="宋体"/>
          <w:sz w:val="20"/>
        </w:rPr>
        <w:fldChar w:fldCharType="end"/>
      </w:r>
    </w:p>
    <w:p w14:paraId="43AF6B55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3-44  DEMO_RESET_RUN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tbl_46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48</w:t>
      </w:r>
      <w:r>
        <w:rPr>
          <w:rFonts w:ascii="Times New Roman" w:hAnsi="Times New Roman" w:eastAsia="宋体"/>
          <w:sz w:val="20"/>
        </w:rPr>
        <w:fldChar w:fldCharType="end"/>
      </w:r>
    </w:p>
    <w:p w14:paraId="28DFC053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3-45  DEMO_RESET_TABLE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tbl_47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48</w:t>
      </w:r>
      <w:r>
        <w:rPr>
          <w:rFonts w:ascii="Times New Roman" w:hAnsi="Times New Roman" w:eastAsia="宋体"/>
          <w:sz w:val="20"/>
        </w:rPr>
        <w:fldChar w:fldCharType="end"/>
      </w:r>
    </w:p>
    <w:p w14:paraId="65F7B518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3-46  DEMO_RESET_EVENT 表结构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tbl_48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49</w:t>
      </w:r>
      <w:r>
        <w:rPr>
          <w:rFonts w:ascii="Times New Roman" w:hAnsi="Times New Roman" w:eastAsia="宋体"/>
          <w:sz w:val="20"/>
        </w:rPr>
        <w:fldChar w:fldCharType="end"/>
      </w:r>
    </w:p>
    <w:p w14:paraId="5A31A532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3-47  完整性约束统计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tbl_49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50</w:t>
      </w:r>
      <w:r>
        <w:rPr>
          <w:rFonts w:ascii="Times New Roman" w:hAnsi="Times New Roman" w:eastAsia="宋体"/>
          <w:sz w:val="20"/>
        </w:rPr>
        <w:fldChar w:fldCharType="end"/>
      </w:r>
    </w:p>
    <w:p w14:paraId="082A45E0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3-48  主要查询与索引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tbl_50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50</w:t>
      </w:r>
      <w:r>
        <w:rPr>
          <w:rFonts w:ascii="Times New Roman" w:hAnsi="Times New Roman" w:eastAsia="宋体"/>
          <w:sz w:val="20"/>
        </w:rPr>
        <w:fldChar w:fldCharType="end"/>
      </w:r>
    </w:p>
    <w:p w14:paraId="516E247C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3-49  数据库脚本执行顺序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tbl_51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51</w:t>
      </w:r>
      <w:r>
        <w:rPr>
          <w:rFonts w:ascii="Times New Roman" w:hAnsi="Times New Roman" w:eastAsia="宋体"/>
          <w:sz w:val="20"/>
        </w:rPr>
        <w:fldChar w:fldCharType="end"/>
      </w:r>
    </w:p>
    <w:sectPr>
      <w:footerReference r:id="rId6" w:type="default"/>
      <w:pgSz w:w="11906" w:h="16838"/>
      <w:pgMar w:top="1134" w:right="1134" w:bottom="850" w:left="1417" w:header="850" w:footer="850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ED1B97">
    <w:pPr>
      <w:pStyle w:val="24"/>
      <w:pBdr>
        <w:top w:val="single" w:color="auto" w:sz="4" w:space="1"/>
      </w:pBdr>
      <w:tabs>
        <w:tab w:val="right" w:pos="9343"/>
      </w:tabs>
      <w:spacing w:after="0"/>
      <w:ind w:firstLine="0"/>
      <w:jc w:val="left"/>
      <w:rPr>
        <w:rStyle w:val="37"/>
        <w:rFonts w:hint="eastAsia"/>
      </w:rPr>
    </w:pPr>
    <w:r>
      <w:rPr>
        <w:rFonts w:ascii="Times New Roman" w:hAnsi="Times New Roman" w:eastAsia="宋体"/>
        <w:sz w:val="18"/>
      </w:rPr>
      <w:t>同济大学软件学院</w:t>
    </w:r>
  </w:p>
  <w:p w14:paraId="13E49ABD">
    <w:pPr>
      <w:pStyle w:val="24"/>
      <w:pBdr>
        <w:top w:val="single" w:color="auto" w:sz="4" w:space="1"/>
      </w:pBdr>
      <w:spacing w:after="0"/>
      <w:ind w:firstLine="0"/>
      <w:rPr>
        <w:rFonts w:hint="eastAsia"/>
      </w:rPr>
    </w:pPr>
    <w:r>
      <w:rPr>
        <w:rFonts w:ascii="Times New Roman" w:hAnsi="Times New Roman" w:eastAsia="宋体"/>
        <w:sz w:val="18"/>
      </w:rPr>
      <w:t>数据库课程设计项目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BB5EDF">
    <w:pPr>
      <w:pStyle w:val="24"/>
      <w:pBdr>
        <w:top w:val="single" w:color="auto" w:sz="4" w:space="1"/>
      </w:pBdr>
      <w:tabs>
        <w:tab w:val="right" w:pos="9343"/>
      </w:tabs>
      <w:spacing w:after="0"/>
      <w:ind w:firstLine="0"/>
      <w:jc w:val="left"/>
    </w:pPr>
    <w:r>
      <w:rPr>
        <w:rFonts w:ascii="Times New Roman" w:hAnsi="Times New Roman" w:eastAsia="宋体"/>
        <w:sz w:val="18"/>
      </w:rPr>
      <w:t>同济大学软件学院</w:t>
    </w:r>
    <w:r>
      <w:tab/>
    </w:r>
    <w:r>
      <w:rPr>
        <w:rFonts w:ascii="Times New Roman" w:hAnsi="Times New Roman" w:eastAsia="宋体"/>
        <w:sz w:val="18"/>
      </w:rPr>
      <w:fldChar w:fldCharType="begin"/>
    </w:r>
    <w:r>
      <w:rPr>
        <w:rFonts w:ascii="Times New Roman" w:hAnsi="Times New Roman" w:eastAsia="宋体"/>
        <w:sz w:val="18"/>
      </w:rPr>
      <w:instrText xml:space="preserve">PAGE</w:instrText>
    </w:r>
    <w:r>
      <w:rPr>
        <w:rFonts w:ascii="Times New Roman" w:hAnsi="Times New Roman" w:eastAsia="宋体"/>
        <w:sz w:val="18"/>
      </w:rPr>
      <w:fldChar w:fldCharType="separate"/>
    </w:r>
    <w:r>
      <w:rPr>
        <w:rFonts w:ascii="Times New Roman" w:hAnsi="Times New Roman" w:eastAsia="宋体"/>
        <w:sz w:val="18"/>
      </w:rPr>
      <w:t>1</w:t>
    </w:r>
    <w:r>
      <w:rPr>
        <w:rFonts w:ascii="Times New Roman" w:hAnsi="Times New Roman" w:eastAsia="宋体"/>
        <w:sz w:val="18"/>
      </w:rPr>
      <w:fldChar w:fldCharType="end"/>
    </w:r>
  </w:p>
  <w:p w14:paraId="10A3346A">
    <w:pPr>
      <w:pStyle w:val="24"/>
      <w:spacing w:after="0"/>
      <w:ind w:firstLine="0"/>
    </w:pPr>
    <w:r>
      <w:rPr>
        <w:rFonts w:ascii="Times New Roman" w:hAnsi="Times New Roman" w:eastAsia="宋体"/>
        <w:sz w:val="18"/>
      </w:rPr>
      <w:t>数据库课程设计项目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C2CE2B">
    <w:pPr>
      <w:pStyle w:val="24"/>
      <w:pBdr>
        <w:top w:val="single" w:color="auto" w:sz="4" w:space="1"/>
      </w:pBdr>
      <w:tabs>
        <w:tab w:val="right" w:pos="9343"/>
      </w:tabs>
      <w:spacing w:after="0"/>
      <w:ind w:firstLine="0"/>
      <w:jc w:val="left"/>
    </w:pPr>
    <w:r>
      <w:rPr>
        <w:rFonts w:ascii="Times New Roman" w:hAnsi="Times New Roman" w:eastAsia="宋体"/>
        <w:sz w:val="18"/>
      </w:rPr>
      <w:t>同济大学软件学院</w:t>
    </w:r>
    <w:r>
      <w:tab/>
    </w:r>
    <w:r>
      <w:rPr>
        <w:rFonts w:ascii="Times New Roman" w:hAnsi="Times New Roman" w:eastAsia="宋体"/>
        <w:sz w:val="18"/>
      </w:rPr>
      <w:fldChar w:fldCharType="begin"/>
    </w:r>
    <w:r>
      <w:rPr>
        <w:rFonts w:ascii="Times New Roman" w:hAnsi="Times New Roman" w:eastAsia="宋体"/>
        <w:sz w:val="18"/>
      </w:rPr>
      <w:instrText xml:space="preserve">PAGE</w:instrText>
    </w:r>
    <w:r>
      <w:rPr>
        <w:rFonts w:ascii="Times New Roman" w:hAnsi="Times New Roman" w:eastAsia="宋体"/>
        <w:sz w:val="18"/>
      </w:rPr>
      <w:fldChar w:fldCharType="separate"/>
    </w:r>
    <w:r>
      <w:rPr>
        <w:rFonts w:ascii="Times New Roman" w:hAnsi="Times New Roman" w:eastAsia="宋体"/>
        <w:sz w:val="18"/>
      </w:rPr>
      <w:t>1</w:t>
    </w:r>
    <w:r>
      <w:rPr>
        <w:rFonts w:ascii="Times New Roman" w:hAnsi="Times New Roman" w:eastAsia="宋体"/>
        <w:sz w:val="18"/>
      </w:rPr>
      <w:fldChar w:fldCharType="end"/>
    </w:r>
  </w:p>
  <w:p w14:paraId="1E498EFE">
    <w:pPr>
      <w:pStyle w:val="24"/>
      <w:spacing w:after="0"/>
      <w:ind w:firstLine="0"/>
    </w:pPr>
    <w:r>
      <w:rPr>
        <w:rFonts w:ascii="Times New Roman" w:hAnsi="Times New Roman" w:eastAsia="宋体"/>
        <w:sz w:val="18"/>
      </w:rPr>
      <w:t>数据库课程设计项目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ED90D0">
    <w:pPr>
      <w:pStyle w:val="25"/>
      <w:pBdr>
        <w:bottom w:val="single" w:color="auto" w:sz="4" w:space="1"/>
      </w:pBdr>
      <w:tabs>
        <w:tab w:val="right" w:pos="9343"/>
      </w:tabs>
      <w:spacing w:after="0"/>
      <w:ind w:firstLine="0"/>
      <w:jc w:val="left"/>
    </w:pPr>
    <w:r>
      <w:rPr>
        <w:rFonts w:ascii="Times New Roman" w:hAnsi="Times New Roman" w:eastAsia="宋体"/>
        <w:sz w:val="18"/>
      </w:rPr>
      <w:t>Steam-数字游戏平台系统</w:t>
    </w:r>
    <w:r>
      <w:rPr>
        <w:rFonts w:ascii="Times New Roman" w:hAnsi="Times New Roman" w:eastAsia="宋体"/>
        <w:sz w:val="18"/>
      </w:rPr>
      <w:tab/>
    </w:r>
    <w:r>
      <w:rPr>
        <w:rFonts w:ascii="Times New Roman" w:hAnsi="Times New Roman" w:eastAsia="宋体"/>
        <w:sz w:val="18"/>
      </w:rPr>
      <w:t>数据库设计文档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>
    <w:nsid w:val="FFFFFF89"/>
    <w:multiLevelType w:val="singleLevel"/>
    <w:tmpl w:val="FFFFFF89"/>
    <w:lvl w:ilvl="0" w:tentative="0">
      <w:start w:val="1"/>
      <w:numFmt w:val="bullet"/>
      <w:pStyle w:val="1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016A6DF7"/>
    <w:multiLevelType w:val="multilevel"/>
    <w:tmpl w:val="016A6DF7"/>
    <w:lvl w:ilvl="0" w:tentative="0">
      <w:start w:val="1"/>
      <w:numFmt w:val="decimal"/>
      <w:lvlText w:val="第%1章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pStyle w:val="51"/>
      <w:lvlText w:val="%1.%2.%3.%4.%5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3">
    <w:nsid w:val="3A202B8B"/>
    <w:multiLevelType w:val="multilevel"/>
    <w:tmpl w:val="3A202B8B"/>
    <w:lvl w:ilvl="0" w:tentative="0">
      <w:start w:val="1"/>
      <w:numFmt w:val="upperLetter"/>
      <w:pStyle w:val="44"/>
      <w:lvlText w:val="附录%1."/>
      <w:lvlJc w:val="left"/>
      <w:pPr>
        <w:tabs>
          <w:tab w:val="left" w:pos="360"/>
        </w:tabs>
        <w:ind w:left="0" w:firstLine="0"/>
      </w:pPr>
      <w:rPr>
        <w:rFonts w:hint="default" w:ascii="Arial" w:hAnsi="Arial" w:eastAsia="黑体"/>
        <w:b/>
        <w:i w:val="0"/>
        <w:sz w:val="36"/>
      </w:rPr>
    </w:lvl>
    <w:lvl w:ilvl="1" w:tentative="0">
      <w:start w:val="1"/>
      <w:numFmt w:val="decimal"/>
      <w:pStyle w:val="46"/>
      <w:lvlText w:val="%1.%2"/>
      <w:lvlJc w:val="left"/>
      <w:pPr>
        <w:tabs>
          <w:tab w:val="left" w:pos="2700"/>
        </w:tabs>
        <w:ind w:left="1980" w:firstLine="0"/>
      </w:pPr>
      <w:rPr>
        <w:rFonts w:hint="default" w:ascii="Arial" w:hAnsi="Arial" w:eastAsia="黑体"/>
        <w:b/>
        <w:i w:val="0"/>
        <w:sz w:val="32"/>
      </w:rPr>
    </w:lvl>
    <w:lvl w:ilvl="2" w:tentative="0">
      <w:start w:val="1"/>
      <w:numFmt w:val="decimal"/>
      <w:pStyle w:val="47"/>
      <w:lvlText w:val="%1.%2.%3 "/>
      <w:lvlJc w:val="left"/>
      <w:pPr>
        <w:tabs>
          <w:tab w:val="left" w:pos="567"/>
        </w:tabs>
        <w:ind w:left="1021" w:hanging="1021"/>
      </w:pPr>
      <w:rPr>
        <w:rFonts w:hint="default" w:ascii="Arial" w:hAnsi="Arial"/>
        <w:b/>
        <w:i w:val="0"/>
        <w:sz w:val="30"/>
      </w:rPr>
    </w:lvl>
    <w:lvl w:ilvl="3" w:tentative="0">
      <w:start w:val="1"/>
      <w:numFmt w:val="decimal"/>
      <w:pStyle w:val="45"/>
      <w:lvlText w:val="%1.%2.%3.%4 "/>
      <w:lvlJc w:val="left"/>
      <w:pPr>
        <w:tabs>
          <w:tab w:val="left" w:pos="1080"/>
        </w:tabs>
        <w:ind w:left="0" w:firstLine="0"/>
      </w:pPr>
      <w:rPr>
        <w:rFonts w:hint="default" w:ascii="Arial" w:hAnsi="Arial"/>
        <w:b/>
        <w:i w:val="0"/>
        <w:sz w:val="28"/>
      </w:rPr>
    </w:lvl>
    <w:lvl w:ilvl="4" w:tentative="0">
      <w:start w:val="1"/>
      <w:numFmt w:val="decimal"/>
      <w:pStyle w:val="52"/>
      <w:lvlText w:val="%1.%2.%3.%4.%5 "/>
      <w:lvlJc w:val="left"/>
      <w:pPr>
        <w:tabs>
          <w:tab w:val="left" w:pos="1080"/>
        </w:tabs>
        <w:ind w:left="0" w:firstLine="0"/>
      </w:pPr>
      <w:rPr>
        <w:rFonts w:hint="default" w:ascii="Arial" w:hAnsi="Arial"/>
        <w:b/>
        <w:i w:val="0"/>
        <w:sz w:val="24"/>
      </w:rPr>
    </w:lvl>
    <w:lvl w:ilvl="5" w:tentative="0">
      <w:start w:val="1"/>
      <w:numFmt w:val="decimal"/>
      <w:pStyle w:val="53"/>
      <w:lvlText w:val="%1.%2.%3.%4.%5.%6 "/>
      <w:lvlJc w:val="left"/>
      <w:pPr>
        <w:tabs>
          <w:tab w:val="left" w:pos="1440"/>
        </w:tabs>
        <w:ind w:left="0" w:firstLine="0"/>
      </w:pPr>
      <w:rPr>
        <w:rFonts w:hint="default" w:ascii="Arial" w:hAnsi="Arial"/>
        <w:b/>
        <w:i w:val="0"/>
        <w:sz w:val="24"/>
      </w:rPr>
    </w:lvl>
    <w:lvl w:ilvl="6" w:tentative="0">
      <w:start w:val="1"/>
      <w:numFmt w:val="decimal"/>
      <w:pStyle w:val="54"/>
      <w:lvlText w:val="%1.%2.%3.%4.%5.%6.%7."/>
      <w:lvlJc w:val="left"/>
      <w:pPr>
        <w:tabs>
          <w:tab w:val="left" w:pos="1440"/>
        </w:tabs>
        <w:ind w:left="0" w:firstLine="0"/>
      </w:pPr>
      <w:rPr>
        <w:rFonts w:hint="default" w:ascii="Arial" w:hAnsi="Arial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800"/>
        </w:tabs>
        <w:ind w:left="0" w:firstLine="0"/>
      </w:pPr>
      <w:rPr>
        <w:rFonts w:hint="default" w:ascii="Arial" w:hAnsi="Arial"/>
        <w:b/>
        <w:i w:val="0"/>
        <w:sz w:val="24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2160"/>
        </w:tabs>
        <w:ind w:left="0" w:firstLine="0"/>
      </w:pPr>
      <w:rPr>
        <w:rFonts w:hint="default" w:ascii="Arial" w:hAnsi="Arial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</w:abstractNum>
  <w:abstractNum w:abstractNumId="4">
    <w:nsid w:val="7E252333"/>
    <w:multiLevelType w:val="multilevel"/>
    <w:tmpl w:val="7E252333"/>
    <w:lvl w:ilvl="0" w:tentative="0">
      <w:start w:val="1"/>
      <w:numFmt w:val="decimal"/>
      <w:pStyle w:val="2"/>
      <w:isLgl/>
      <w:lvlText w:val="%1."/>
      <w:lvlJc w:val="left"/>
      <w:pPr>
        <w:tabs>
          <w:tab w:val="left" w:pos="540"/>
        </w:tabs>
        <w:ind w:left="180" w:hanging="180"/>
      </w:pPr>
      <w:rPr>
        <w:rFonts w:hint="default" w:ascii="Arial" w:hAnsi="Arial" w:eastAsia="黑体"/>
        <w:b/>
        <w:i w:val="0"/>
        <w:sz w:val="36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67"/>
        </w:tabs>
        <w:ind w:left="0" w:firstLine="0"/>
      </w:pPr>
      <w:rPr>
        <w:rFonts w:hint="default" w:ascii="Arial" w:hAnsi="Arial" w:eastAsia="黑体"/>
        <w:b/>
        <w:i w:val="0"/>
        <w:sz w:val="32"/>
      </w:rPr>
    </w:lvl>
    <w:lvl w:ilvl="2" w:tentative="0">
      <w:start w:val="1"/>
      <w:numFmt w:val="decimal"/>
      <w:pStyle w:val="4"/>
      <w:isLgl/>
      <w:lvlText w:val="%1.%2.%3 "/>
      <w:lvlJc w:val="left"/>
      <w:pPr>
        <w:tabs>
          <w:tab w:val="left" w:pos="567"/>
        </w:tabs>
        <w:ind w:left="0" w:firstLine="0"/>
      </w:pPr>
      <w:rPr>
        <w:rFonts w:hint="default" w:ascii="Arial" w:hAnsi="Arial"/>
        <w:b/>
        <w:i w:val="0"/>
        <w:sz w:val="30"/>
      </w:rPr>
    </w:lvl>
    <w:lvl w:ilvl="3" w:tentative="0">
      <w:start w:val="1"/>
      <w:numFmt w:val="decimal"/>
      <w:pStyle w:val="5"/>
      <w:lvlText w:val="%1.%2.%3.%4 "/>
      <w:lvlJc w:val="left"/>
      <w:pPr>
        <w:tabs>
          <w:tab w:val="left" w:pos="567"/>
        </w:tabs>
        <w:ind w:left="0" w:firstLine="0"/>
      </w:pPr>
      <w:rPr>
        <w:rFonts w:hint="default" w:ascii="Arial" w:hAnsi="Arial"/>
        <w:b/>
        <w:i w:val="0"/>
        <w:sz w:val="28"/>
      </w:rPr>
    </w:lvl>
    <w:lvl w:ilvl="4" w:tentative="0">
      <w:start w:val="1"/>
      <w:numFmt w:val="decimal"/>
      <w:pStyle w:val="6"/>
      <w:lvlText w:val="%1.%2.%3.%4.%5 "/>
      <w:lvlJc w:val="left"/>
      <w:pPr>
        <w:tabs>
          <w:tab w:val="left" w:pos="567"/>
        </w:tabs>
        <w:ind w:left="0" w:firstLine="0"/>
      </w:pPr>
      <w:rPr>
        <w:rFonts w:hint="default" w:ascii="Arial" w:hAnsi="Arial"/>
        <w:b/>
        <w:i w:val="0"/>
        <w:sz w:val="24"/>
      </w:rPr>
    </w:lvl>
    <w:lvl w:ilvl="5" w:tentative="0">
      <w:start w:val="1"/>
      <w:numFmt w:val="decimal"/>
      <w:pStyle w:val="7"/>
      <w:lvlText w:val="%1.%2.%3.%4.%5.%6 "/>
      <w:lvlJc w:val="left"/>
      <w:pPr>
        <w:tabs>
          <w:tab w:val="left" w:pos="567"/>
        </w:tabs>
        <w:ind w:left="0" w:firstLine="0"/>
      </w:pPr>
      <w:rPr>
        <w:rFonts w:hint="default" w:ascii="Arial" w:hAnsi="Arial"/>
        <w:b/>
        <w:i w:val="0"/>
        <w:sz w:val="24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567"/>
        </w:tabs>
        <w:ind w:left="0" w:firstLine="0"/>
      </w:pPr>
      <w:rPr>
        <w:rFonts w:hint="default" w:ascii="Arial" w:hAnsi="Arial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7" w:tentative="0">
      <w:start w:val="1"/>
      <w:numFmt w:val="decimal"/>
      <w:pStyle w:val="9"/>
      <w:lvlText w:val="%1.%2.%3.%4.%5.%6.%7.%8."/>
      <w:lvlJc w:val="left"/>
      <w:pPr>
        <w:tabs>
          <w:tab w:val="left" w:pos="1800"/>
        </w:tabs>
        <w:ind w:left="0" w:firstLine="0"/>
      </w:pPr>
      <w:rPr>
        <w:rFonts w:hint="default" w:ascii="Arial" w:hAnsi="Arial"/>
        <w:b/>
        <w:i w:val="0"/>
        <w:sz w:val="24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2160"/>
        </w:tabs>
        <w:ind w:left="0" w:firstLine="0"/>
      </w:pPr>
      <w:rPr>
        <w:rFonts w:hint="default" w:ascii="Arial" w:hAnsi="Arial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5C67"/>
    <w:rsid w:val="00002021"/>
    <w:rsid w:val="00002BA8"/>
    <w:rsid w:val="00013047"/>
    <w:rsid w:val="00016CD8"/>
    <w:rsid w:val="000230A5"/>
    <w:rsid w:val="00032292"/>
    <w:rsid w:val="00032907"/>
    <w:rsid w:val="00043A8C"/>
    <w:rsid w:val="000522CD"/>
    <w:rsid w:val="00055D47"/>
    <w:rsid w:val="0006056F"/>
    <w:rsid w:val="0006470A"/>
    <w:rsid w:val="00067D8E"/>
    <w:rsid w:val="000858B0"/>
    <w:rsid w:val="00090A77"/>
    <w:rsid w:val="000C1CD0"/>
    <w:rsid w:val="000E0E08"/>
    <w:rsid w:val="000E7D3C"/>
    <w:rsid w:val="0011605E"/>
    <w:rsid w:val="00141425"/>
    <w:rsid w:val="00144BE3"/>
    <w:rsid w:val="00147F3C"/>
    <w:rsid w:val="00150655"/>
    <w:rsid w:val="0015185A"/>
    <w:rsid w:val="00160A58"/>
    <w:rsid w:val="0017762F"/>
    <w:rsid w:val="00193B3B"/>
    <w:rsid w:val="001A190E"/>
    <w:rsid w:val="001A466E"/>
    <w:rsid w:val="001A5794"/>
    <w:rsid w:val="001B38C2"/>
    <w:rsid w:val="001C6164"/>
    <w:rsid w:val="001E39D0"/>
    <w:rsid w:val="001F22A4"/>
    <w:rsid w:val="00206852"/>
    <w:rsid w:val="00225CF9"/>
    <w:rsid w:val="002513F1"/>
    <w:rsid w:val="00261166"/>
    <w:rsid w:val="00262820"/>
    <w:rsid w:val="00285288"/>
    <w:rsid w:val="00285622"/>
    <w:rsid w:val="002903AF"/>
    <w:rsid w:val="002B5411"/>
    <w:rsid w:val="002D6C11"/>
    <w:rsid w:val="002E18F5"/>
    <w:rsid w:val="002F51D0"/>
    <w:rsid w:val="00317F01"/>
    <w:rsid w:val="0032005D"/>
    <w:rsid w:val="003368B3"/>
    <w:rsid w:val="00337898"/>
    <w:rsid w:val="00340085"/>
    <w:rsid w:val="00343B29"/>
    <w:rsid w:val="00351975"/>
    <w:rsid w:val="003601B4"/>
    <w:rsid w:val="00367331"/>
    <w:rsid w:val="00385E55"/>
    <w:rsid w:val="00387A70"/>
    <w:rsid w:val="00394CA9"/>
    <w:rsid w:val="003A5C67"/>
    <w:rsid w:val="003C4809"/>
    <w:rsid w:val="003D40CD"/>
    <w:rsid w:val="003D45F0"/>
    <w:rsid w:val="003F2DC0"/>
    <w:rsid w:val="003F6E23"/>
    <w:rsid w:val="003F7C8F"/>
    <w:rsid w:val="004001C7"/>
    <w:rsid w:val="00402FB0"/>
    <w:rsid w:val="00412260"/>
    <w:rsid w:val="00412D29"/>
    <w:rsid w:val="00431C95"/>
    <w:rsid w:val="00441A8F"/>
    <w:rsid w:val="004538F0"/>
    <w:rsid w:val="00465AC1"/>
    <w:rsid w:val="00472CDF"/>
    <w:rsid w:val="004804D8"/>
    <w:rsid w:val="004843F5"/>
    <w:rsid w:val="00487FF5"/>
    <w:rsid w:val="00490477"/>
    <w:rsid w:val="00490929"/>
    <w:rsid w:val="004922A2"/>
    <w:rsid w:val="00496842"/>
    <w:rsid w:val="004B109C"/>
    <w:rsid w:val="004C0736"/>
    <w:rsid w:val="004D5334"/>
    <w:rsid w:val="004D639C"/>
    <w:rsid w:val="004E2F5F"/>
    <w:rsid w:val="004E391A"/>
    <w:rsid w:val="004E3D5D"/>
    <w:rsid w:val="004E7D3E"/>
    <w:rsid w:val="004F7CB8"/>
    <w:rsid w:val="00504B46"/>
    <w:rsid w:val="00515254"/>
    <w:rsid w:val="00530BF1"/>
    <w:rsid w:val="00531262"/>
    <w:rsid w:val="005351F1"/>
    <w:rsid w:val="00543036"/>
    <w:rsid w:val="00543526"/>
    <w:rsid w:val="005563A6"/>
    <w:rsid w:val="00560393"/>
    <w:rsid w:val="00582254"/>
    <w:rsid w:val="0058478D"/>
    <w:rsid w:val="0058628E"/>
    <w:rsid w:val="005915FD"/>
    <w:rsid w:val="00595E7A"/>
    <w:rsid w:val="005A1500"/>
    <w:rsid w:val="005A415D"/>
    <w:rsid w:val="005B0CF1"/>
    <w:rsid w:val="005C4A58"/>
    <w:rsid w:val="005D3701"/>
    <w:rsid w:val="005D6A17"/>
    <w:rsid w:val="005D6C5C"/>
    <w:rsid w:val="005D72AA"/>
    <w:rsid w:val="005E500C"/>
    <w:rsid w:val="005E6518"/>
    <w:rsid w:val="005F69E9"/>
    <w:rsid w:val="00601DDE"/>
    <w:rsid w:val="00610227"/>
    <w:rsid w:val="00610878"/>
    <w:rsid w:val="006215C1"/>
    <w:rsid w:val="006223ED"/>
    <w:rsid w:val="006335D9"/>
    <w:rsid w:val="006465B5"/>
    <w:rsid w:val="00650687"/>
    <w:rsid w:val="00652612"/>
    <w:rsid w:val="006725C9"/>
    <w:rsid w:val="00674C31"/>
    <w:rsid w:val="00675CC5"/>
    <w:rsid w:val="006763BE"/>
    <w:rsid w:val="00677306"/>
    <w:rsid w:val="006931A2"/>
    <w:rsid w:val="006951E5"/>
    <w:rsid w:val="006C37C5"/>
    <w:rsid w:val="006D180D"/>
    <w:rsid w:val="006D2955"/>
    <w:rsid w:val="006D4FA3"/>
    <w:rsid w:val="006F3B99"/>
    <w:rsid w:val="00717E39"/>
    <w:rsid w:val="00720050"/>
    <w:rsid w:val="00723D9B"/>
    <w:rsid w:val="00724A12"/>
    <w:rsid w:val="007326E1"/>
    <w:rsid w:val="00733267"/>
    <w:rsid w:val="00736C4B"/>
    <w:rsid w:val="007413C6"/>
    <w:rsid w:val="00743A6B"/>
    <w:rsid w:val="0075185D"/>
    <w:rsid w:val="00764297"/>
    <w:rsid w:val="007827AA"/>
    <w:rsid w:val="00783763"/>
    <w:rsid w:val="007A0374"/>
    <w:rsid w:val="007A2C26"/>
    <w:rsid w:val="007A363C"/>
    <w:rsid w:val="007A4FE8"/>
    <w:rsid w:val="007D6354"/>
    <w:rsid w:val="007F3847"/>
    <w:rsid w:val="007F582D"/>
    <w:rsid w:val="00801FA1"/>
    <w:rsid w:val="008074C5"/>
    <w:rsid w:val="00814DE8"/>
    <w:rsid w:val="008416C4"/>
    <w:rsid w:val="0086229B"/>
    <w:rsid w:val="00863AC4"/>
    <w:rsid w:val="00863FFB"/>
    <w:rsid w:val="00864275"/>
    <w:rsid w:val="00866FA1"/>
    <w:rsid w:val="008743F7"/>
    <w:rsid w:val="008765AC"/>
    <w:rsid w:val="0088045A"/>
    <w:rsid w:val="00890C20"/>
    <w:rsid w:val="008A5702"/>
    <w:rsid w:val="008B05A7"/>
    <w:rsid w:val="008B4B38"/>
    <w:rsid w:val="008B6E59"/>
    <w:rsid w:val="008D72D7"/>
    <w:rsid w:val="008E52CE"/>
    <w:rsid w:val="008F2EE1"/>
    <w:rsid w:val="008F7002"/>
    <w:rsid w:val="0091609A"/>
    <w:rsid w:val="00917F00"/>
    <w:rsid w:val="00922507"/>
    <w:rsid w:val="00930B55"/>
    <w:rsid w:val="00931A17"/>
    <w:rsid w:val="0096079F"/>
    <w:rsid w:val="0096763D"/>
    <w:rsid w:val="00972ABD"/>
    <w:rsid w:val="009742E0"/>
    <w:rsid w:val="009757A4"/>
    <w:rsid w:val="00980D35"/>
    <w:rsid w:val="00987B13"/>
    <w:rsid w:val="00990C51"/>
    <w:rsid w:val="009A37D2"/>
    <w:rsid w:val="009C4A0E"/>
    <w:rsid w:val="009D122B"/>
    <w:rsid w:val="009D2EF0"/>
    <w:rsid w:val="009E4656"/>
    <w:rsid w:val="009F63B8"/>
    <w:rsid w:val="009F7DDD"/>
    <w:rsid w:val="00A15189"/>
    <w:rsid w:val="00A20470"/>
    <w:rsid w:val="00A37020"/>
    <w:rsid w:val="00A37F2D"/>
    <w:rsid w:val="00A468F7"/>
    <w:rsid w:val="00A52B6D"/>
    <w:rsid w:val="00A530D7"/>
    <w:rsid w:val="00A5640D"/>
    <w:rsid w:val="00A7117E"/>
    <w:rsid w:val="00A72416"/>
    <w:rsid w:val="00A7429A"/>
    <w:rsid w:val="00A76CC3"/>
    <w:rsid w:val="00A95142"/>
    <w:rsid w:val="00A97CEE"/>
    <w:rsid w:val="00AA66F5"/>
    <w:rsid w:val="00AD6C6E"/>
    <w:rsid w:val="00AE445D"/>
    <w:rsid w:val="00AE6842"/>
    <w:rsid w:val="00B0008E"/>
    <w:rsid w:val="00B0365F"/>
    <w:rsid w:val="00B14BF5"/>
    <w:rsid w:val="00B1683D"/>
    <w:rsid w:val="00B2097D"/>
    <w:rsid w:val="00B3018A"/>
    <w:rsid w:val="00B32D8A"/>
    <w:rsid w:val="00B3523F"/>
    <w:rsid w:val="00B447E0"/>
    <w:rsid w:val="00B565E1"/>
    <w:rsid w:val="00B56C99"/>
    <w:rsid w:val="00B76235"/>
    <w:rsid w:val="00B91578"/>
    <w:rsid w:val="00B927C2"/>
    <w:rsid w:val="00BA5B89"/>
    <w:rsid w:val="00BB5DEE"/>
    <w:rsid w:val="00BC1945"/>
    <w:rsid w:val="00BD39EE"/>
    <w:rsid w:val="00BD6F23"/>
    <w:rsid w:val="00BE397B"/>
    <w:rsid w:val="00BF0860"/>
    <w:rsid w:val="00BF0EB0"/>
    <w:rsid w:val="00BF1956"/>
    <w:rsid w:val="00BF1F75"/>
    <w:rsid w:val="00BF3233"/>
    <w:rsid w:val="00C11362"/>
    <w:rsid w:val="00C1273E"/>
    <w:rsid w:val="00C12A3E"/>
    <w:rsid w:val="00C17E24"/>
    <w:rsid w:val="00C305F3"/>
    <w:rsid w:val="00C32F12"/>
    <w:rsid w:val="00C52646"/>
    <w:rsid w:val="00C54AB1"/>
    <w:rsid w:val="00C56348"/>
    <w:rsid w:val="00C568AA"/>
    <w:rsid w:val="00C60D77"/>
    <w:rsid w:val="00C64099"/>
    <w:rsid w:val="00C708BF"/>
    <w:rsid w:val="00C74802"/>
    <w:rsid w:val="00C75EFD"/>
    <w:rsid w:val="00C86680"/>
    <w:rsid w:val="00CA2E40"/>
    <w:rsid w:val="00CA5859"/>
    <w:rsid w:val="00CC195B"/>
    <w:rsid w:val="00CC6A31"/>
    <w:rsid w:val="00CD5D58"/>
    <w:rsid w:val="00CE42B1"/>
    <w:rsid w:val="00CE5532"/>
    <w:rsid w:val="00CF6DB0"/>
    <w:rsid w:val="00D02AF9"/>
    <w:rsid w:val="00D148C4"/>
    <w:rsid w:val="00D45446"/>
    <w:rsid w:val="00D46180"/>
    <w:rsid w:val="00D51D90"/>
    <w:rsid w:val="00D54C8D"/>
    <w:rsid w:val="00D71003"/>
    <w:rsid w:val="00D86A17"/>
    <w:rsid w:val="00D87E8B"/>
    <w:rsid w:val="00DB3ECF"/>
    <w:rsid w:val="00DC6603"/>
    <w:rsid w:val="00DC6CC2"/>
    <w:rsid w:val="00DF41D2"/>
    <w:rsid w:val="00E0656C"/>
    <w:rsid w:val="00E11ADA"/>
    <w:rsid w:val="00E1240E"/>
    <w:rsid w:val="00E12EE6"/>
    <w:rsid w:val="00E14741"/>
    <w:rsid w:val="00E250D1"/>
    <w:rsid w:val="00E25358"/>
    <w:rsid w:val="00E35746"/>
    <w:rsid w:val="00E61E7D"/>
    <w:rsid w:val="00E72E14"/>
    <w:rsid w:val="00E840B5"/>
    <w:rsid w:val="00E854E0"/>
    <w:rsid w:val="00EA0793"/>
    <w:rsid w:val="00EA77D8"/>
    <w:rsid w:val="00EB0968"/>
    <w:rsid w:val="00EB3A9B"/>
    <w:rsid w:val="00EB7677"/>
    <w:rsid w:val="00EB7F3A"/>
    <w:rsid w:val="00EC4BB7"/>
    <w:rsid w:val="00EC5D72"/>
    <w:rsid w:val="00ED0F54"/>
    <w:rsid w:val="00ED2D5D"/>
    <w:rsid w:val="00ED4777"/>
    <w:rsid w:val="00EF061C"/>
    <w:rsid w:val="00F0033A"/>
    <w:rsid w:val="00F121F7"/>
    <w:rsid w:val="00F1302A"/>
    <w:rsid w:val="00F343B1"/>
    <w:rsid w:val="00F363C8"/>
    <w:rsid w:val="00F46F8B"/>
    <w:rsid w:val="00F47842"/>
    <w:rsid w:val="00F47E66"/>
    <w:rsid w:val="00F56E09"/>
    <w:rsid w:val="00F65F0B"/>
    <w:rsid w:val="00F910B9"/>
    <w:rsid w:val="00F96E06"/>
    <w:rsid w:val="00FB531C"/>
    <w:rsid w:val="00FB7C4B"/>
    <w:rsid w:val="00FC5FEC"/>
    <w:rsid w:val="00FF4FAA"/>
    <w:rsid w:val="03A47ECD"/>
    <w:rsid w:val="080B23FB"/>
    <w:rsid w:val="08214CF0"/>
    <w:rsid w:val="0F4B7851"/>
    <w:rsid w:val="17E46617"/>
    <w:rsid w:val="1AF951A0"/>
    <w:rsid w:val="1DF25773"/>
    <w:rsid w:val="207277FE"/>
    <w:rsid w:val="22CF64D3"/>
    <w:rsid w:val="23C80F5C"/>
    <w:rsid w:val="24005895"/>
    <w:rsid w:val="25794CFA"/>
    <w:rsid w:val="25BD1F10"/>
    <w:rsid w:val="26BB5914"/>
    <w:rsid w:val="27B6351B"/>
    <w:rsid w:val="297D6EEA"/>
    <w:rsid w:val="29B02542"/>
    <w:rsid w:val="2DDE64D3"/>
    <w:rsid w:val="2F250511"/>
    <w:rsid w:val="2FFD3BE2"/>
    <w:rsid w:val="30972831"/>
    <w:rsid w:val="315203AB"/>
    <w:rsid w:val="34916BF9"/>
    <w:rsid w:val="39893797"/>
    <w:rsid w:val="3C7B0F15"/>
    <w:rsid w:val="3E106A0B"/>
    <w:rsid w:val="3E621F68"/>
    <w:rsid w:val="3FB82C64"/>
    <w:rsid w:val="43692BE1"/>
    <w:rsid w:val="44E328F5"/>
    <w:rsid w:val="4565330A"/>
    <w:rsid w:val="4795234F"/>
    <w:rsid w:val="487B7E13"/>
    <w:rsid w:val="4EE10280"/>
    <w:rsid w:val="50681371"/>
    <w:rsid w:val="52756B57"/>
    <w:rsid w:val="552A553E"/>
    <w:rsid w:val="555E1841"/>
    <w:rsid w:val="55C24C21"/>
    <w:rsid w:val="560763AD"/>
    <w:rsid w:val="586A03F8"/>
    <w:rsid w:val="5BA46DC2"/>
    <w:rsid w:val="5D0E64BE"/>
    <w:rsid w:val="63E17150"/>
    <w:rsid w:val="645226D4"/>
    <w:rsid w:val="65A86A43"/>
    <w:rsid w:val="68433595"/>
    <w:rsid w:val="68943F59"/>
    <w:rsid w:val="6BED304C"/>
    <w:rsid w:val="6D5E1042"/>
    <w:rsid w:val="6E936473"/>
    <w:rsid w:val="6EB1142D"/>
    <w:rsid w:val="6EDE07CE"/>
    <w:rsid w:val="6FF06DF3"/>
    <w:rsid w:val="71C61612"/>
    <w:rsid w:val="7339768E"/>
    <w:rsid w:val="73F957F0"/>
    <w:rsid w:val="79DC06E9"/>
    <w:rsid w:val="7F4726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iPriority="99" w:semiHidden="0" w:name="List Bullet"/>
    <w:lsdException w:qFormat="1" w:uiPriority="99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numPr>
        <w:ilvl w:val="0"/>
        <w:numId w:val="1"/>
      </w:numPr>
      <w:spacing w:before="240" w:after="64"/>
      <w:outlineLvl w:val="0"/>
    </w:pPr>
    <w:rPr>
      <w:b/>
      <w:bCs/>
      <w:kern w:val="44"/>
      <w:sz w:val="30"/>
      <w:szCs w:val="30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40" w:after="64"/>
      <w:outlineLvl w:val="1"/>
    </w:pPr>
    <w:rPr>
      <w:rFonts w:ascii="Arial" w:hAnsi="Arial"/>
      <w:b/>
      <w:bCs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40" w:after="64"/>
      <w:outlineLvl w:val="2"/>
    </w:pPr>
    <w:rPr>
      <w:b/>
      <w:bCs/>
      <w:color w:val="000000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40" w:after="64"/>
      <w:outlineLvl w:val="3"/>
    </w:pPr>
    <w:rPr>
      <w:rFonts w:ascii="Arial" w:hAnsi="Arial"/>
      <w:b/>
      <w:bCs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120" w:after="64" w:line="360" w:lineRule="auto"/>
      <w:outlineLvl w:val="4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/>
      <w:b/>
      <w:szCs w:val="21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Arial" w:hAnsi="Arial"/>
      <w:b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</w:rPr>
  </w:style>
  <w:style w:type="character" w:default="1" w:styleId="35">
    <w:name w:val="Default Paragraph Font"/>
    <w:semiHidden/>
    <w:qFormat/>
    <w:uiPriority w:val="0"/>
  </w:style>
  <w:style w:type="table" w:default="1" w:styleId="3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link w:val="61"/>
    <w:semiHidden/>
    <w:qFormat/>
    <w:uiPriority w:val="0"/>
    <w:pPr>
      <w:ind w:left="1440"/>
    </w:pPr>
    <w:rPr>
      <w:rFonts w:ascii="Times New Roman"/>
      <w:sz w:val="18"/>
      <w:szCs w:val="18"/>
    </w:rPr>
  </w:style>
  <w:style w:type="paragraph" w:styleId="12">
    <w:name w:val="List Number"/>
    <w:unhideWhenUsed/>
    <w:qFormat/>
    <w:uiPriority w:val="99"/>
    <w:pPr>
      <w:numPr>
        <w:ilvl w:val="0"/>
        <w:numId w:val="2"/>
      </w:numPr>
      <w:spacing w:line="360" w:lineRule="auto"/>
      <w:ind w:left="420" w:firstLine="0"/>
      <w:contextualSpacing/>
    </w:pPr>
    <w:rPr>
      <w:rFonts w:ascii="Times New Roman" w:hAnsi="Times New Roman" w:eastAsia="宋体" w:cs="Times New Roman"/>
      <w:sz w:val="21"/>
    </w:rPr>
  </w:style>
  <w:style w:type="paragraph" w:styleId="13">
    <w:name w:val="caption"/>
    <w:basedOn w:val="1"/>
    <w:next w:val="1"/>
    <w:link w:val="62"/>
    <w:qFormat/>
    <w:uiPriority w:val="0"/>
    <w:rPr>
      <w:rFonts w:ascii="Arial" w:hAnsi="Arial" w:eastAsia="黑体" w:cs="Arial"/>
      <w:sz w:val="20"/>
      <w:szCs w:val="20"/>
    </w:rPr>
  </w:style>
  <w:style w:type="paragraph" w:styleId="14">
    <w:name w:val="List Bullet"/>
    <w:unhideWhenUsed/>
    <w:qFormat/>
    <w:uiPriority w:val="99"/>
    <w:pPr>
      <w:numPr>
        <w:ilvl w:val="0"/>
        <w:numId w:val="3"/>
      </w:numPr>
      <w:spacing w:line="360" w:lineRule="auto"/>
      <w:ind w:left="420" w:firstLine="0"/>
      <w:contextualSpacing/>
    </w:pPr>
    <w:rPr>
      <w:rFonts w:ascii="Times New Roman" w:hAnsi="Times New Roman" w:eastAsia="宋体" w:cs="Times New Roman"/>
      <w:sz w:val="21"/>
    </w:rPr>
  </w:style>
  <w:style w:type="paragraph" w:styleId="15">
    <w:name w:val="Document Map"/>
    <w:basedOn w:val="1"/>
    <w:semiHidden/>
    <w:qFormat/>
    <w:uiPriority w:val="0"/>
    <w:pPr>
      <w:shd w:val="clear" w:color="auto" w:fill="000080"/>
    </w:pPr>
  </w:style>
  <w:style w:type="paragraph" w:styleId="16">
    <w:name w:val="annotation text"/>
    <w:basedOn w:val="1"/>
    <w:semiHidden/>
    <w:qFormat/>
    <w:uiPriority w:val="0"/>
  </w:style>
  <w:style w:type="paragraph" w:styleId="17">
    <w:name w:val="Salutation"/>
    <w:basedOn w:val="1"/>
    <w:next w:val="1"/>
    <w:qFormat/>
    <w:uiPriority w:val="0"/>
    <w:pPr>
      <w:autoSpaceDE/>
      <w:autoSpaceDN/>
      <w:adjustRightInd/>
      <w:jc w:val="both"/>
    </w:pPr>
    <w:rPr>
      <w:rFonts w:ascii="仿宋_GB2312" w:eastAsia="仿宋_GB2312"/>
      <w:b/>
      <w:kern w:val="2"/>
      <w:sz w:val="28"/>
      <w:szCs w:val="20"/>
    </w:rPr>
  </w:style>
  <w:style w:type="paragraph" w:styleId="18">
    <w:name w:val="Body Text Indent"/>
    <w:basedOn w:val="1"/>
    <w:qFormat/>
    <w:uiPriority w:val="0"/>
    <w:pPr>
      <w:autoSpaceDE/>
      <w:autoSpaceDN/>
      <w:adjustRightInd/>
      <w:spacing w:line="400" w:lineRule="exact"/>
      <w:ind w:firstLine="420" w:firstLineChars="200"/>
      <w:jc w:val="both"/>
    </w:pPr>
    <w:rPr>
      <w:rFonts w:hAnsi="宋体"/>
      <w:kern w:val="2"/>
      <w:sz w:val="21"/>
    </w:rPr>
  </w:style>
  <w:style w:type="paragraph" w:styleId="19">
    <w:name w:val="toc 5"/>
    <w:basedOn w:val="1"/>
    <w:next w:val="1"/>
    <w:semiHidden/>
    <w:qFormat/>
    <w:uiPriority w:val="0"/>
    <w:pPr>
      <w:ind w:left="960"/>
    </w:pPr>
    <w:rPr>
      <w:rFonts w:ascii="Times New Roman"/>
      <w:sz w:val="18"/>
      <w:szCs w:val="18"/>
    </w:rPr>
  </w:style>
  <w:style w:type="paragraph" w:styleId="20">
    <w:name w:val="toc 3"/>
    <w:basedOn w:val="1"/>
    <w:next w:val="1"/>
    <w:semiHidden/>
    <w:qFormat/>
    <w:uiPriority w:val="0"/>
    <w:pPr>
      <w:ind w:left="480"/>
    </w:pPr>
    <w:rPr>
      <w:rFonts w:ascii="Times New Roman"/>
      <w:i/>
      <w:iCs/>
      <w:sz w:val="20"/>
      <w:szCs w:val="20"/>
    </w:rPr>
  </w:style>
  <w:style w:type="paragraph" w:styleId="21">
    <w:name w:val="toc 8"/>
    <w:basedOn w:val="1"/>
    <w:next w:val="1"/>
    <w:semiHidden/>
    <w:qFormat/>
    <w:uiPriority w:val="0"/>
    <w:pPr>
      <w:ind w:left="1680"/>
    </w:pPr>
    <w:rPr>
      <w:rFonts w:ascii="Times New Roman"/>
      <w:sz w:val="18"/>
      <w:szCs w:val="18"/>
    </w:rPr>
  </w:style>
  <w:style w:type="paragraph" w:styleId="22">
    <w:name w:val="Body Text Indent 2"/>
    <w:basedOn w:val="1"/>
    <w:qFormat/>
    <w:uiPriority w:val="0"/>
    <w:pPr>
      <w:ind w:firstLine="420"/>
    </w:pPr>
    <w:rPr>
      <w:sz w:val="21"/>
    </w:rPr>
  </w:style>
  <w:style w:type="paragraph" w:styleId="23">
    <w:name w:val="Balloon Text"/>
    <w:basedOn w:val="1"/>
    <w:semiHidden/>
    <w:qFormat/>
    <w:uiPriority w:val="0"/>
    <w:rPr>
      <w:sz w:val="18"/>
      <w:szCs w:val="18"/>
    </w:rPr>
  </w:style>
  <w:style w:type="paragraph" w:styleId="2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6">
    <w:name w:val="toc 1"/>
    <w:basedOn w:val="1"/>
    <w:next w:val="1"/>
    <w:semiHidden/>
    <w:qFormat/>
    <w:uiPriority w:val="0"/>
    <w:pPr>
      <w:tabs>
        <w:tab w:val="left" w:pos="510"/>
        <w:tab w:val="right" w:leader="dot" w:pos="9344"/>
      </w:tabs>
      <w:spacing w:before="120" w:after="120"/>
    </w:pPr>
    <w:rPr>
      <w:rFonts w:ascii="Times New Roman"/>
      <w:b/>
      <w:bCs/>
      <w:caps/>
      <w:sz w:val="20"/>
      <w:szCs w:val="20"/>
    </w:rPr>
  </w:style>
  <w:style w:type="paragraph" w:styleId="27">
    <w:name w:val="toc 4"/>
    <w:basedOn w:val="1"/>
    <w:next w:val="1"/>
    <w:semiHidden/>
    <w:qFormat/>
    <w:uiPriority w:val="0"/>
    <w:pPr>
      <w:ind w:left="720"/>
    </w:pPr>
    <w:rPr>
      <w:rFonts w:ascii="Times New Roman"/>
      <w:sz w:val="18"/>
      <w:szCs w:val="18"/>
    </w:rPr>
  </w:style>
  <w:style w:type="paragraph" w:styleId="28">
    <w:name w:val="toc 6"/>
    <w:basedOn w:val="1"/>
    <w:next w:val="1"/>
    <w:semiHidden/>
    <w:qFormat/>
    <w:uiPriority w:val="0"/>
    <w:pPr>
      <w:ind w:left="1200"/>
    </w:pPr>
    <w:rPr>
      <w:rFonts w:ascii="Times New Roman"/>
      <w:sz w:val="18"/>
      <w:szCs w:val="18"/>
    </w:rPr>
  </w:style>
  <w:style w:type="paragraph" w:styleId="29">
    <w:name w:val="table of figures"/>
    <w:basedOn w:val="1"/>
    <w:next w:val="1"/>
    <w:semiHidden/>
    <w:qFormat/>
    <w:uiPriority w:val="0"/>
    <w:pPr>
      <w:ind w:left="480" w:hanging="480"/>
    </w:pPr>
    <w:rPr>
      <w:rFonts w:ascii="Times New Roman"/>
      <w:smallCaps/>
      <w:sz w:val="20"/>
      <w:szCs w:val="20"/>
    </w:rPr>
  </w:style>
  <w:style w:type="paragraph" w:styleId="30">
    <w:name w:val="toc 2"/>
    <w:basedOn w:val="1"/>
    <w:next w:val="1"/>
    <w:semiHidden/>
    <w:qFormat/>
    <w:uiPriority w:val="0"/>
    <w:pPr>
      <w:ind w:left="240"/>
    </w:pPr>
    <w:rPr>
      <w:rFonts w:ascii="Times New Roman"/>
      <w:smallCaps/>
      <w:sz w:val="20"/>
      <w:szCs w:val="20"/>
    </w:rPr>
  </w:style>
  <w:style w:type="paragraph" w:styleId="31">
    <w:name w:val="toc 9"/>
    <w:basedOn w:val="1"/>
    <w:next w:val="1"/>
    <w:semiHidden/>
    <w:qFormat/>
    <w:uiPriority w:val="0"/>
    <w:pPr>
      <w:ind w:left="1920"/>
    </w:pPr>
    <w:rPr>
      <w:rFonts w:ascii="Times New Roman"/>
      <w:sz w:val="18"/>
      <w:szCs w:val="18"/>
    </w:rPr>
  </w:style>
  <w:style w:type="paragraph" w:styleId="32">
    <w:name w:val="Normal (Web)"/>
    <w:basedOn w:val="1"/>
    <w:qFormat/>
    <w:uiPriority w:val="0"/>
    <w:rPr>
      <w:sz w:val="24"/>
    </w:rPr>
  </w:style>
  <w:style w:type="paragraph" w:styleId="33">
    <w:name w:val="annotation subject"/>
    <w:basedOn w:val="16"/>
    <w:next w:val="16"/>
    <w:semiHidden/>
    <w:qFormat/>
    <w:uiPriority w:val="0"/>
    <w:rPr>
      <w:b/>
      <w:bCs/>
    </w:rPr>
  </w:style>
  <w:style w:type="character" w:styleId="36">
    <w:name w:val="Strong"/>
    <w:qFormat/>
    <w:uiPriority w:val="0"/>
    <w:rPr>
      <w:b/>
      <w:bCs/>
    </w:rPr>
  </w:style>
  <w:style w:type="character" w:styleId="37">
    <w:name w:val="page number"/>
    <w:basedOn w:val="35"/>
    <w:qFormat/>
    <w:uiPriority w:val="0"/>
  </w:style>
  <w:style w:type="character" w:styleId="38">
    <w:name w:val="FollowedHyperlink"/>
    <w:qFormat/>
    <w:uiPriority w:val="0"/>
    <w:rPr>
      <w:color w:val="800080"/>
      <w:u w:val="single"/>
    </w:rPr>
  </w:style>
  <w:style w:type="character" w:styleId="39">
    <w:name w:val="Hyperlink"/>
    <w:qFormat/>
    <w:uiPriority w:val="0"/>
    <w:rPr>
      <w:color w:val="3D362B"/>
      <w:u w:val="single"/>
    </w:rPr>
  </w:style>
  <w:style w:type="character" w:styleId="40">
    <w:name w:val="annotation reference"/>
    <w:semiHidden/>
    <w:qFormat/>
    <w:uiPriority w:val="0"/>
    <w:rPr>
      <w:sz w:val="21"/>
      <w:szCs w:val="21"/>
    </w:rPr>
  </w:style>
  <w:style w:type="paragraph" w:customStyle="1" w:styleId="41">
    <w:name w:val="文档正文"/>
    <w:basedOn w:val="1"/>
    <w:qFormat/>
    <w:uiPriority w:val="0"/>
    <w:pPr>
      <w:spacing w:line="360" w:lineRule="auto"/>
      <w:ind w:firstLine="200" w:firstLineChars="200"/>
      <w:jc w:val="both"/>
    </w:pPr>
    <w:rPr>
      <w:rFonts w:ascii="Times New Roman" w:cs="宋体"/>
      <w:sz w:val="21"/>
      <w:szCs w:val="21"/>
    </w:rPr>
  </w:style>
  <w:style w:type="character" w:customStyle="1" w:styleId="42">
    <w:name w:val="文档正文 Char1"/>
    <w:qFormat/>
    <w:uiPriority w:val="0"/>
    <w:rPr>
      <w:rFonts w:eastAsia="宋体" w:cs="宋体"/>
      <w:sz w:val="21"/>
      <w:szCs w:val="21"/>
      <w:lang w:val="en-US" w:eastAsia="zh-CN" w:bidi="ar-SA"/>
    </w:rPr>
  </w:style>
  <w:style w:type="paragraph" w:customStyle="1" w:styleId="43">
    <w:name w:val="封面标题"/>
    <w:basedOn w:val="1"/>
    <w:next w:val="41"/>
    <w:qFormat/>
    <w:uiPriority w:val="0"/>
    <w:pPr>
      <w:spacing w:line="360" w:lineRule="auto"/>
      <w:ind w:firstLine="420"/>
      <w:jc w:val="center"/>
    </w:pPr>
    <w:rPr>
      <w:rFonts w:ascii="黑体" w:eastAsia="黑体"/>
      <w:b/>
      <w:sz w:val="48"/>
      <w:szCs w:val="48"/>
    </w:rPr>
  </w:style>
  <w:style w:type="paragraph" w:customStyle="1" w:styleId="44">
    <w:name w:val="附录"/>
    <w:basedOn w:val="1"/>
    <w:next w:val="1"/>
    <w:qFormat/>
    <w:uiPriority w:val="0"/>
    <w:pPr>
      <w:keepNext/>
      <w:keepLines/>
      <w:pageBreakBefore/>
      <w:numPr>
        <w:ilvl w:val="0"/>
        <w:numId w:val="4"/>
      </w:numPr>
      <w:spacing w:before="64" w:after="240"/>
      <w:outlineLvl w:val="0"/>
    </w:pPr>
    <w:rPr>
      <w:b/>
      <w:sz w:val="30"/>
    </w:rPr>
  </w:style>
  <w:style w:type="paragraph" w:customStyle="1" w:styleId="45">
    <w:name w:val="附录A.1.1.1"/>
    <w:basedOn w:val="5"/>
    <w:next w:val="41"/>
    <w:qFormat/>
    <w:uiPriority w:val="0"/>
    <w:pPr>
      <w:numPr>
        <w:ilvl w:val="3"/>
        <w:numId w:val="4"/>
      </w:numPr>
      <w:tabs>
        <w:tab w:val="clear" w:pos="567"/>
      </w:tabs>
    </w:pPr>
  </w:style>
  <w:style w:type="paragraph" w:customStyle="1" w:styleId="46">
    <w:name w:val="附录A.1"/>
    <w:basedOn w:val="3"/>
    <w:next w:val="41"/>
    <w:qFormat/>
    <w:uiPriority w:val="0"/>
    <w:pPr>
      <w:numPr>
        <w:ilvl w:val="1"/>
        <w:numId w:val="4"/>
      </w:numPr>
      <w:tabs>
        <w:tab w:val="left" w:pos="360"/>
        <w:tab w:val="clear" w:pos="2700"/>
        <w:tab w:val="clear" w:pos="567"/>
      </w:tabs>
      <w:ind w:left="0"/>
    </w:pPr>
  </w:style>
  <w:style w:type="paragraph" w:customStyle="1" w:styleId="47">
    <w:name w:val="附录A.1.1"/>
    <w:basedOn w:val="46"/>
    <w:next w:val="41"/>
    <w:qFormat/>
    <w:uiPriority w:val="0"/>
    <w:pPr>
      <w:numPr>
        <w:ilvl w:val="2"/>
        <w:numId w:val="4"/>
      </w:numPr>
    </w:pPr>
  </w:style>
  <w:style w:type="paragraph" w:customStyle="1" w:styleId="48">
    <w:name w:val="封面副标题"/>
    <w:basedOn w:val="1"/>
    <w:next w:val="41"/>
    <w:qFormat/>
    <w:uiPriority w:val="0"/>
    <w:pPr>
      <w:spacing w:line="360" w:lineRule="auto"/>
      <w:jc w:val="center"/>
    </w:pPr>
    <w:rPr>
      <w:rFonts w:eastAsia="黑体"/>
      <w:b/>
      <w:sz w:val="36"/>
    </w:rPr>
  </w:style>
  <w:style w:type="paragraph" w:customStyle="1" w:styleId="49">
    <w:name w:val="封面更小标题"/>
    <w:basedOn w:val="48"/>
    <w:next w:val="41"/>
    <w:qFormat/>
    <w:uiPriority w:val="0"/>
    <w:rPr>
      <w:sz w:val="30"/>
    </w:rPr>
  </w:style>
  <w:style w:type="character" w:customStyle="1" w:styleId="50">
    <w:name w:val="style11"/>
    <w:qFormat/>
    <w:uiPriority w:val="0"/>
    <w:rPr>
      <w:rFonts w:hint="eastAsia" w:ascii="新宋体" w:hAnsi="新宋体" w:eastAsia="新宋体"/>
      <w:color w:val="666666"/>
      <w:sz w:val="20"/>
      <w:szCs w:val="20"/>
    </w:rPr>
  </w:style>
  <w:style w:type="paragraph" w:customStyle="1" w:styleId="51">
    <w:name w:val="标5"/>
    <w:basedOn w:val="1"/>
    <w:semiHidden/>
    <w:qFormat/>
    <w:uiPriority w:val="0"/>
    <w:pPr>
      <w:numPr>
        <w:ilvl w:val="4"/>
        <w:numId w:val="5"/>
      </w:numPr>
    </w:pPr>
    <w:rPr>
      <w:b/>
    </w:rPr>
  </w:style>
  <w:style w:type="paragraph" w:customStyle="1" w:styleId="52">
    <w:name w:val="附录A.1.1.1.1"/>
    <w:basedOn w:val="6"/>
    <w:next w:val="41"/>
    <w:qFormat/>
    <w:uiPriority w:val="0"/>
    <w:pPr>
      <w:numPr>
        <w:ilvl w:val="4"/>
        <w:numId w:val="4"/>
      </w:numPr>
      <w:tabs>
        <w:tab w:val="clear" w:pos="567"/>
      </w:tabs>
    </w:pPr>
  </w:style>
  <w:style w:type="paragraph" w:customStyle="1" w:styleId="53">
    <w:name w:val="附录A.1.1.1.1.1"/>
    <w:basedOn w:val="7"/>
    <w:next w:val="41"/>
    <w:qFormat/>
    <w:uiPriority w:val="0"/>
    <w:pPr>
      <w:numPr>
        <w:ilvl w:val="5"/>
        <w:numId w:val="4"/>
      </w:numPr>
      <w:tabs>
        <w:tab w:val="clear" w:pos="567"/>
      </w:tabs>
    </w:pPr>
  </w:style>
  <w:style w:type="paragraph" w:customStyle="1" w:styleId="54">
    <w:name w:val="附录A.1.1.1.1.1.1"/>
    <w:basedOn w:val="8"/>
    <w:next w:val="41"/>
    <w:qFormat/>
    <w:uiPriority w:val="0"/>
    <w:pPr>
      <w:numPr>
        <w:ilvl w:val="6"/>
        <w:numId w:val="4"/>
      </w:numPr>
      <w:tabs>
        <w:tab w:val="clear" w:pos="567"/>
      </w:tabs>
    </w:pPr>
  </w:style>
  <w:style w:type="character" w:customStyle="1" w:styleId="55">
    <w:name w:val="myp11"/>
    <w:basedOn w:val="35"/>
    <w:qFormat/>
    <w:uiPriority w:val="0"/>
  </w:style>
  <w:style w:type="character" w:customStyle="1" w:styleId="56">
    <w:name w:val="文档正文 Char"/>
    <w:qFormat/>
    <w:uiPriority w:val="0"/>
    <w:rPr>
      <w:rFonts w:eastAsia="宋体" w:cs="宋体"/>
      <w:sz w:val="21"/>
      <w:szCs w:val="21"/>
      <w:lang w:val="en-US" w:eastAsia="zh-CN" w:bidi="ar-SA"/>
    </w:rPr>
  </w:style>
  <w:style w:type="paragraph" w:customStyle="1" w:styleId="57">
    <w:name w:val="样式 文档正文 + 加粗 首行缩进:  2 字符"/>
    <w:basedOn w:val="41"/>
    <w:qFormat/>
    <w:uiPriority w:val="0"/>
    <w:pPr>
      <w:outlineLvl w:val="2"/>
    </w:pPr>
    <w:rPr>
      <w:b/>
      <w:bCs/>
      <w:szCs w:val="20"/>
    </w:rPr>
  </w:style>
  <w:style w:type="paragraph" w:customStyle="1" w:styleId="58">
    <w:name w:val="样式 样式 文档正文 + 加粗 首行缩进:  2 字符 + 首行缩进:  2 字符"/>
    <w:basedOn w:val="57"/>
    <w:qFormat/>
    <w:uiPriority w:val="0"/>
    <w:pPr>
      <w:outlineLvl w:val="3"/>
    </w:pPr>
  </w:style>
  <w:style w:type="table" w:customStyle="1" w:styleId="59">
    <w:name w:val="_Style 10"/>
    <w:basedOn w:val="60"/>
    <w:qFormat/>
    <w:uiPriority w:val="0"/>
  </w:style>
  <w:style w:type="table" w:customStyle="1" w:styleId="60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61">
    <w:name w:val="目录 7 Char"/>
    <w:link w:val="11"/>
    <w:qFormat/>
    <w:uiPriority w:val="0"/>
    <w:rPr>
      <w:rFonts w:ascii="Times New Roman"/>
      <w:sz w:val="18"/>
      <w:szCs w:val="18"/>
    </w:rPr>
  </w:style>
  <w:style w:type="character" w:customStyle="1" w:styleId="62">
    <w:name w:val="题注 Char"/>
    <w:link w:val="13"/>
    <w:qFormat/>
    <w:uiPriority w:val="0"/>
    <w:rPr>
      <w:rFonts w:ascii="Arial" w:hAnsi="Arial" w:eastAsia="黑体" w:cs="Arial"/>
      <w:sz w:val="20"/>
      <w:szCs w:val="20"/>
    </w:rPr>
  </w:style>
  <w:style w:type="character" w:customStyle="1" w:styleId="63">
    <w:name w:val="10"/>
    <w:basedOn w:val="35"/>
    <w:qFormat/>
    <w:uiPriority w:val="0"/>
    <w:rPr>
      <w:rFonts w:hint="default" w:ascii="Times New Roman" w:hAnsi="Times New Roman" w:cs="Times New Roman"/>
    </w:rPr>
  </w:style>
  <w:style w:type="character" w:customStyle="1" w:styleId="64">
    <w:name w:val="15"/>
    <w:basedOn w:val="35"/>
    <w:qFormat/>
    <w:uiPriority w:val="0"/>
    <w:rPr>
      <w:rFonts w:hint="default" w:ascii="Times New Roman" w:hAnsi="Times New Roman" w:cs="Times New Roman"/>
    </w:rPr>
  </w:style>
  <w:style w:type="table" w:customStyle="1" w:styleId="65">
    <w:name w:val="_Style 11"/>
    <w:basedOn w:val="60"/>
    <w:qFormat/>
    <w:uiPriority w:val="0"/>
  </w:style>
  <w:style w:type="table" w:customStyle="1" w:styleId="66">
    <w:name w:val="_Style 13"/>
    <w:basedOn w:val="60"/>
    <w:qFormat/>
    <w:uiPriority w:val="0"/>
  </w:style>
  <w:style w:type="table" w:customStyle="1" w:styleId="67">
    <w:name w:val="_Style 14"/>
    <w:basedOn w:val="60"/>
    <w:qFormat/>
    <w:uiPriority w:val="0"/>
  </w:style>
  <w:style w:type="table" w:customStyle="1" w:styleId="68">
    <w:name w:val="_Style 15"/>
    <w:basedOn w:val="60"/>
    <w:qFormat/>
    <w:uiPriority w:val="0"/>
  </w:style>
  <w:style w:type="table" w:customStyle="1" w:styleId="69">
    <w:name w:val="_Style 16"/>
    <w:basedOn w:val="60"/>
    <w:qFormat/>
    <w:uiPriority w:val="0"/>
  </w:style>
  <w:style w:type="table" w:customStyle="1" w:styleId="70">
    <w:name w:val="_Style 17"/>
    <w:basedOn w:val="60"/>
    <w:qFormat/>
    <w:uiPriority w:val="0"/>
  </w:style>
  <w:style w:type="table" w:customStyle="1" w:styleId="71">
    <w:name w:val="_Style 18"/>
    <w:basedOn w:val="60"/>
    <w:qFormat/>
    <w:uiPriority w:val="0"/>
  </w:style>
  <w:style w:type="table" w:customStyle="1" w:styleId="72">
    <w:name w:val="_Style 19"/>
    <w:basedOn w:val="60"/>
    <w:qFormat/>
    <w:uiPriority w:val="0"/>
  </w:style>
  <w:style w:type="table" w:customStyle="1" w:styleId="73">
    <w:name w:val="_Style 20"/>
    <w:basedOn w:val="60"/>
    <w:qFormat/>
    <w:uiPriority w:val="0"/>
  </w:style>
  <w:style w:type="table" w:customStyle="1" w:styleId="74">
    <w:name w:val="_Style 21"/>
    <w:basedOn w:val="60"/>
    <w:qFormat/>
    <w:uiPriority w:val="0"/>
  </w:style>
  <w:style w:type="table" w:customStyle="1" w:styleId="75">
    <w:name w:val="_Style 22"/>
    <w:basedOn w:val="60"/>
    <w:qFormat/>
    <w:uiPriority w:val="0"/>
  </w:style>
  <w:style w:type="table" w:customStyle="1" w:styleId="76">
    <w:name w:val="_Style 23"/>
    <w:basedOn w:val="60"/>
    <w:qFormat/>
    <w:uiPriority w:val="0"/>
  </w:style>
  <w:style w:type="table" w:customStyle="1" w:styleId="77">
    <w:name w:val="_Style 24"/>
    <w:basedOn w:val="60"/>
    <w:qFormat/>
    <w:uiPriority w:val="0"/>
  </w:style>
  <w:style w:type="table" w:customStyle="1" w:styleId="78">
    <w:name w:val="_Style 12"/>
    <w:basedOn w:val="60"/>
    <w:qFormat/>
    <w:uiPriority w:val="0"/>
  </w:style>
  <w:style w:type="table" w:customStyle="1" w:styleId="79">
    <w:name w:val="_Style 25"/>
    <w:basedOn w:val="60"/>
    <w:qFormat/>
    <w:uiPriority w:val="0"/>
  </w:style>
  <w:style w:type="table" w:customStyle="1" w:styleId="80">
    <w:name w:val="_Style 26"/>
    <w:basedOn w:val="60"/>
    <w:qFormat/>
    <w:uiPriority w:val="0"/>
  </w:style>
  <w:style w:type="table" w:customStyle="1" w:styleId="81">
    <w:name w:val="_Style 27"/>
    <w:basedOn w:val="60"/>
    <w:qFormat/>
    <w:uiPriority w:val="0"/>
  </w:style>
  <w:style w:type="table" w:customStyle="1" w:styleId="82">
    <w:name w:val="_Style 28"/>
    <w:basedOn w:val="60"/>
    <w:qFormat/>
    <w:uiPriority w:val="0"/>
  </w:style>
  <w:style w:type="table" w:customStyle="1" w:styleId="83">
    <w:name w:val="_Style 29"/>
    <w:basedOn w:val="60"/>
    <w:qFormat/>
    <w:uiPriority w:val="0"/>
  </w:style>
  <w:style w:type="table" w:customStyle="1" w:styleId="84">
    <w:name w:val="_Style 30"/>
    <w:basedOn w:val="60"/>
    <w:qFormat/>
    <w:uiPriority w:val="0"/>
  </w:style>
  <w:style w:type="table" w:customStyle="1" w:styleId="85">
    <w:name w:val="_Style 31"/>
    <w:basedOn w:val="60"/>
    <w:qFormat/>
    <w:uiPriority w:val="0"/>
  </w:style>
  <w:style w:type="table" w:customStyle="1" w:styleId="86">
    <w:name w:val="_Style 32"/>
    <w:basedOn w:val="60"/>
    <w:qFormat/>
    <w:uiPriority w:val="0"/>
  </w:style>
  <w:style w:type="table" w:customStyle="1" w:styleId="87">
    <w:name w:val="_Style 33"/>
    <w:basedOn w:val="60"/>
    <w:qFormat/>
    <w:uiPriority w:val="0"/>
  </w:style>
  <w:style w:type="table" w:customStyle="1" w:styleId="88">
    <w:name w:val="_Style 34"/>
    <w:basedOn w:val="60"/>
    <w:qFormat/>
    <w:uiPriority w:val="0"/>
  </w:style>
  <w:style w:type="table" w:customStyle="1" w:styleId="89">
    <w:name w:val="_Style 35"/>
    <w:basedOn w:val="60"/>
    <w:qFormat/>
    <w:uiPriority w:val="0"/>
  </w:style>
  <w:style w:type="table" w:customStyle="1" w:styleId="90">
    <w:name w:val="_Style 36"/>
    <w:basedOn w:val="6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bab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bab.dot</Template>
  <Company>School of Software Engineering,Tongji University</Company>
  <Pages>59</Pages>
  <Words>10199</Words>
  <Characters>17451</Characters>
  <Lines>1</Lines>
  <Paragraphs>1</Paragraphs>
  <TotalTime>0</TotalTime>
  <ScaleCrop>false</ScaleCrop>
  <LinksUpToDate>false</LinksUpToDate>
  <CharactersWithSpaces>18151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2007-01-10T15:38:00Z</dcterms:created>
  <dc:creator>Steam-数字游戏平台课程设计小组</dc:creator>
  <dc:description>依据课程模板、现有源码、Oracle 数据库与云端部署实测编制</dc:description>
  <cp:lastModifiedBy>马祥珲</cp:lastModifiedBy>
  <dcterms:modified xsi:type="dcterms:W3CDTF">2026-09-11T09:37:03Z</dcterms:modified>
  <dc:subject>同济大学软件学院数据库课程设计</dc:subject>
  <dc:title>Steam-数字游戏平台数据库设计文档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eyJoZGlkIjoiZjNmYjU3OGY2Y2FiYzM3YzY1MzBiNDNiYzIyNWE1NzEiLCJ1c2VySWQiOiIxNTc4ODM4NzQ5In0=</vt:lpwstr>
  </property>
  <property fmtid="{D5CDD505-2E9C-101B-9397-08002B2CF9AE}" pid="3" name="KSOProductBuildVer">
    <vt:lpwstr>2052-12.1.0.26375</vt:lpwstr>
  </property>
  <property fmtid="{D5CDD505-2E9C-101B-9397-08002B2CF9AE}" pid="4" name="ICV">
    <vt:lpwstr>74190200224848AE95148FDC0D872DB3_13</vt:lpwstr>
  </property>
</Properties>
</file>